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550" w:type="pct"/>
        <w:tblInd w:w="-900" w:type="dxa"/>
        <w:shd w:val="clear" w:color="auto" w:fill="7E97AD" w:themeFill="accent1"/>
        <w:tblLook w:val="04A0" w:firstRow="1" w:lastRow="0" w:firstColumn="1" w:lastColumn="0" w:noHBand="0" w:noVBand="1"/>
      </w:tblPr>
      <w:tblGrid>
        <w:gridCol w:w="6062"/>
        <w:gridCol w:w="5636"/>
      </w:tblGrid>
      <w:tr w:rsidRPr="00500CDB" w:rsidR="00467677" w:rsidTr="006D24C0" w14:paraId="07233E41" w14:textId="77777777">
        <w:tc>
          <w:tcPr>
            <w:tcW w:w="2591" w:type="pct"/>
            <w:shd w:val="clear" w:color="auto" w:fill="7E97AD" w:themeFill="accent1"/>
            <w:vAlign w:val="center"/>
          </w:tcPr>
          <w:p w:rsidRPr="00500CDB" w:rsidR="00467677" w:rsidP="00934358" w:rsidRDefault="00E20A79" w14:paraId="6EA0F699" w14:textId="77777777">
            <w:pPr>
              <w:pStyle w:val="Ttulo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#Nav: /Header/DocumentTitle_Lbl"/>
                <w:tag w:val="#Nav: Standard_Sales_Invoice/1306"/>
                <w:id w:val="-1644800585"/>
                <w:placeholder>
                  <w:docPart w:val="8E07D996328D4017A345BBD1988BCEB4"/>
                </w:placeholder>
                <w:dataBinding w:prefixMappings="xmlns:ns0='urn:microsoft-dynamics-nav/reports/Standard_Sales_Invoice/1306/'" w:xpath="/ns0:NavWordReportXmlPart[1]/ns0:Header[1]/ns0:DocumentTitle_Lbl[1]" w:storeItemID="{DFF8BEC2-C0A4-435F-9715-E42E03FFB647}"/>
                <w:text/>
              </w:sdtPr>
              <w:sdtEndPr/>
              <w:sdtContent>
                <w:proofErr w:type="spellStart"/>
                <w:r w:rsidR="00467677">
                  <w:rPr>
                    <w:color w:val="FFFFFF" w:themeColor="background1"/>
                  </w:rPr>
                  <w:t>DocumentTitle_Lbl</w:t>
                </w:r>
                <w:proofErr w:type="spellEnd"/>
              </w:sdtContent>
            </w:sdt>
            <w:r w:rsidR="00467677">
              <w:rPr>
                <w:color w:val="FFFFFF" w:themeColor="background1"/>
              </w:rPr>
              <w:t xml:space="preserve"> </w:t>
            </w:r>
            <w:sdt>
              <w:sdtPr>
                <w:rPr>
                  <w:color w:val="FFFFFF" w:themeColor="background1"/>
                </w:rPr>
                <w:alias w:val="#Nav: /Header/DocumentNo"/>
                <w:tag w:val="#Nav: Standard_Sales_Invoice/1306"/>
                <w:id w:val="1714312729"/>
                <w:placeholder>
                  <w:docPart w:val="C5C66D8F686D4E64887C5551B6C2948F"/>
                </w:placeholder>
                <w:dataBinding w:prefixMappings="xmlns:ns0='urn:microsoft-dynamics-nav/reports/Standard_Sales_Invoice/1306/'" w:xpath="/ns0:NavWordReportXmlPart[1]/ns0:Header[1]/ns0:DocumentNo[1]" w:storeItemID="{DFF8BEC2-C0A4-435F-9715-E42E03FFB647}"/>
                <w:text/>
              </w:sdtPr>
              <w:sdtEndPr/>
              <w:sdtContent>
                <w:r w:rsidRPr="00500CDB" w:rsidR="00467677">
                  <w:rPr>
                    <w:color w:val="FFFFFF" w:themeColor="background1"/>
                    <w:lang w:val="da-DK"/>
                  </w:rPr>
                  <w:t>DocumentNo</w:t>
                </w:r>
              </w:sdtContent>
            </w:sdt>
          </w:p>
        </w:tc>
        <w:sdt>
          <w:sdtPr>
            <w:rPr>
              <w:color w:val="FFFFFF" w:themeColor="background1"/>
            </w:rPr>
            <w:id w:val="-118221121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DocumentDate[1]" w:storeItemID="{DFF8BEC2-C0A4-435F-9715-E42E03FFB647}" w16sdtdh:storeItemChecksum="IDnZuQ=="/>
          </w:sdtPr>
          <w:sdtEndPr/>
          <w:sdtContent>
            <w:tc>
              <w:tcPr>
                <w:tcW w:w="2409" w:type="pct"/>
                <w:shd w:val="clear" w:color="auto" w:fill="7E97AD" w:themeFill="accent1"/>
                <w:vAlign w:val="center"/>
              </w:tcPr>
              <w:p w:rsidRPr="00500CDB" w:rsidR="00467677" w:rsidP="00934358" w:rsidRDefault="00FE50FE" w14:paraId="30214365" w14:textId="2738DE58">
                <w:pPr>
                  <w:pStyle w:val="Ttulo"/>
                  <w:jc w:val="right"/>
                  <w:rPr>
                    <w:color w:val="FFFFFF" w:themeColor="background1"/>
                  </w:rPr>
                </w:pPr>
                <w:proofErr w:type="spellStart"/>
                <w:r>
                  <w:rPr>
                    <w:color w:val="FFFFFF" w:themeColor="background1"/>
                  </w:rPr>
                  <w:t>DocumentDate</w:t>
                </w:r>
                <w:proofErr w:type="spellEnd"/>
              </w:p>
            </w:tc>
          </w:sdtContent>
        </w:sdt>
      </w:tr>
    </w:tbl>
    <w:tbl>
      <w:tblPr>
        <w:tblStyle w:val="Tablaconcuadrcula"/>
        <w:tblW w:w="5557" w:type="pct"/>
        <w:tblInd w:w="-9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3"/>
      </w:tblGrid>
      <w:tr w:rsidRPr="00204F31" w:rsidR="00A90C58" w:rsidTr="006D24C0" w14:paraId="2A827BDD" w14:textId="77777777">
        <w:trPr>
          <w:cantSplit/>
          <w:trHeight w:val="296"/>
        </w:trPr>
        <w:tc>
          <w:tcPr>
            <w:tcW w:w="5000" w:type="pct"/>
          </w:tcPr>
          <w:p w:rsidRPr="00FE41A7" w:rsidR="00A90C58" w:rsidP="00FE41A7" w:rsidRDefault="00A90C58" w14:paraId="6E17FECE" w14:textId="77777777">
            <w:pPr>
              <w:spacing w:before="40" w:after="40"/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</w:pPr>
          </w:p>
          <w:tbl>
            <w:tblPr>
              <w:tblW w:w="11533" w:type="dxa"/>
              <w:tblLook w:val="04A0" w:firstRow="1" w:lastRow="0" w:firstColumn="1" w:lastColumn="0" w:noHBand="0" w:noVBand="1"/>
              <w:tblDescription w:val="Billing and shipping info table"/>
            </w:tblPr>
            <w:tblGrid>
              <w:gridCol w:w="2812"/>
              <w:gridCol w:w="3581"/>
              <w:gridCol w:w="3033"/>
              <w:gridCol w:w="2107"/>
            </w:tblGrid>
            <w:tr w:rsidRPr="00FE41A7" w:rsidR="00A90C58" w:rsidTr="00C30222" w14:paraId="5013D4DD" w14:textId="0E082DA1">
              <w:trPr>
                <w:trHeight w:val="303"/>
              </w:trPr>
              <w:tc>
                <w:tcPr>
                  <w:tcW w:w="1229" w:type="pct"/>
                  <w:tcBorders>
                    <w:bottom w:val="single" w:color="7E97AD" w:themeColor="accent1" w:sz="4" w:space="0"/>
                  </w:tcBorders>
                </w:tcPr>
                <w:p w:rsidRPr="00FE41A7" w:rsidR="00A90C58" w:rsidP="00FE41A7" w:rsidRDefault="00A90C58" w14:paraId="299711B5" w14:textId="34E4335D">
                  <w:pPr>
                    <w:spacing w:before="40" w:after="40"/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</w:pPr>
                  <w:r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  <w:t>customer</w:t>
                  </w:r>
                  <w:r w:rsidR="0016179F"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  <w:t xml:space="preserve"> Address</w:t>
                  </w:r>
                </w:p>
              </w:tc>
              <w:tc>
                <w:tcPr>
                  <w:tcW w:w="1562" w:type="pct"/>
                  <w:tcBorders>
                    <w:bottom w:val="single" w:color="7E97AD" w:themeColor="accent1" w:sz="4" w:space="0"/>
                  </w:tcBorders>
                </w:tcPr>
                <w:sdt>
                  <w:sdtPr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  <w:alias w:val="#Nav: /Header/ShipToAddress_Lbl"/>
                    <w:tag w:val="#Nav: Standard_Sales_Invoice/1306"/>
                    <w:id w:val="950205815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ShipToAddress_Lbl[1]" w:storeItemID="{DFF8BEC2-C0A4-435F-9715-E42E03FFB647}"/>
                    <w:text/>
                  </w:sdtPr>
                  <w:sdtEndPr/>
                  <w:sdtContent>
                    <w:p w:rsidRPr="00FE41A7" w:rsidR="00A90C58" w:rsidP="00FE41A7" w:rsidRDefault="00EC6FFE" w14:paraId="455B2BCE" w14:textId="71EA43A4">
                      <w:pPr>
                        <w:spacing w:before="40" w:after="40"/>
                        <w:rPr>
                          <w:rFonts w:ascii="Calibri" w:hAnsi="Calibri" w:eastAsia="Cambria" w:cs="Calibri"/>
                          <w:caps/>
                          <w:color w:val="7E97AD"/>
                          <w:kern w:val="2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eastAsia="Cambria" w:cs="Calibri"/>
                          <w:caps/>
                          <w:color w:val="7E97AD"/>
                          <w:kern w:val="20"/>
                          <w:sz w:val="20"/>
                          <w:szCs w:val="20"/>
                        </w:rPr>
                        <w:t>ShipToAddress_Lbl</w:t>
                      </w:r>
                    </w:p>
                  </w:sdtContent>
                </w:sdt>
              </w:tc>
              <w:tc>
                <w:tcPr>
                  <w:tcW w:w="1286" w:type="pct"/>
                  <w:tcBorders>
                    <w:bottom w:val="single" w:color="7E97AD" w:themeColor="accent1" w:sz="4" w:space="0"/>
                  </w:tcBorders>
                </w:tcPr>
                <w:sdt>
                  <w:sdtPr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  <w:alias w:val="#Nav: /Header/PaymentTermsDescription_Lbl"/>
                    <w:tag w:val="#Nav: Standard_Sales_Invoice/1306"/>
                    <w:id w:val="676775056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PaymentTermsDescription_Lbl[1]" w:storeItemID="{DFF8BEC2-C0A4-435F-9715-E42E03FFB647}"/>
                    <w:text/>
                  </w:sdtPr>
                  <w:sdtEndPr/>
                  <w:sdtContent>
                    <w:p w:rsidRPr="00FE41A7" w:rsidR="00A90C58" w:rsidP="00FE41A7" w:rsidRDefault="00EC6FFE" w14:paraId="55AC5A5F" w14:textId="5F269A42">
                      <w:pPr>
                        <w:spacing w:before="40" w:after="40"/>
                        <w:rPr>
                          <w:rFonts w:ascii="Calibri" w:hAnsi="Calibri" w:eastAsia="Cambria" w:cs="Calibri"/>
                          <w:caps/>
                          <w:color w:val="7E97AD"/>
                          <w:kern w:val="20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eastAsia="Cambria" w:cs="Calibri"/>
                          <w:caps/>
                          <w:color w:val="7E97AD"/>
                          <w:kern w:val="20"/>
                          <w:sz w:val="20"/>
                          <w:szCs w:val="20"/>
                        </w:rPr>
                        <w:t>PaymentTermsDescription_Lbl</w:t>
                      </w:r>
                    </w:p>
                  </w:sdtContent>
                </w:sdt>
              </w:tc>
              <w:tc>
                <w:tcPr>
                  <w:tcW w:w="923" w:type="pct"/>
                  <w:tcBorders>
                    <w:bottom w:val="single" w:color="7E97AD" w:themeColor="accent1" w:sz="4" w:space="0"/>
                  </w:tcBorders>
                </w:tcPr>
                <w:p w:rsidR="00A90C58" w:rsidP="008A4634" w:rsidRDefault="00810757" w14:paraId="6ACB28C4" w14:textId="6A703CD3">
                  <w:pPr>
                    <w:spacing w:before="40" w:after="40"/>
                    <w:jc w:val="center"/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</w:pPr>
                  <w:r>
                    <w:rPr>
                      <w:rFonts w:ascii="Calibri" w:hAnsi="Calibri" w:eastAsia="Cambria" w:cs="Calibri"/>
                      <w:caps/>
                      <w:color w:val="7E97AD"/>
                      <w:kern w:val="20"/>
                      <w:sz w:val="20"/>
                      <w:szCs w:val="20"/>
                    </w:rPr>
                    <w:t>PO. NUMBER</w:t>
                  </w:r>
                </w:p>
              </w:tc>
            </w:tr>
            <w:tr w:rsidRPr="00FE41A7" w:rsidR="00A90C58" w:rsidTr="00C30222" w14:paraId="44E12CA3" w14:textId="122F48D0">
              <w:trPr>
                <w:trHeight w:val="1318"/>
              </w:trPr>
              <w:tc>
                <w:tcPr>
                  <w:tcW w:w="1229" w:type="pct"/>
                  <w:tcBorders>
                    <w:top w:val="single" w:color="7E97AD" w:themeColor="accent1" w:sz="4" w:space="0"/>
                  </w:tcBorders>
                </w:tcPr>
                <w:p w:rsidRPr="00FE41A7" w:rsidR="00A90C58" w:rsidP="00FE41A7" w:rsidRDefault="00E20A79" w14:paraId="23DA00C6" w14:textId="2996311F">
                  <w:pPr>
                    <w:spacing w:before="40" w:after="40"/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</w:pPr>
                  <w:sdt>
                    <w:sdtPr>
                      <w:rPr>
                        <w:rFonts w:ascii="Cambria" w:hAnsi="Cambria" w:eastAsia="Cambria" w:cs="Times New Roman"/>
                        <w:kern w:val="20"/>
                        <w:sz w:val="20"/>
                        <w:szCs w:val="20"/>
                      </w:rPr>
                      <w:alias w:val="#Nav: /Header/CustomerAddress1"/>
                      <w:tag w:val="#Nav: Standard_Sales_Invoice/1306"/>
                      <w:id w:val="-554229858"/>
                      <w:placeholder>
                        <w:docPart w:val="BA022A3A2B7345CE9CECBA78D381A1E9"/>
                      </w:placeholder>
                      <w:dataBinding w:prefixMappings="xmlns:ns0='urn:microsoft-dynamics-nav/reports/Standard_Sales_Invoice/1306/'" w:xpath="/ns0:NavWordReportXmlPart[1]/ns0:Header[1]/ns0:CustomerAddress1[1]" w:storeItemID="{DFF8BEC2-C0A4-435F-9715-E42E03FFB647}"/>
                      <w:text/>
                    </w:sdtPr>
                    <w:sdtEndPr/>
                    <w:sdtContent>
                      <w:r w:rsidRPr="006C7074" w:rsidR="00A90C58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CustomerAddress1</w:t>
                      </w:r>
                    </w:sdtContent>
                  </w:sdt>
                </w:p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alias w:val="#Nav: /Header/CustomerAddress2"/>
                    <w:tag w:val="#Nav: Standard_Sales_Invoice/1306"/>
                    <w:id w:val="1619265627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CustomerAddress2[1]" w:storeItemID="{DFF8BEC2-C0A4-435F-9715-E42E03FFB647}"/>
                    <w:text/>
                  </w:sdtPr>
                  <w:sdtEndPr/>
                  <w:sdtContent>
                    <w:p w:rsidRPr="00FE41A7" w:rsidR="00A90C58" w:rsidP="00FE41A7" w:rsidRDefault="00A90C58" w14:paraId="7D5C6146" w14:textId="6CDDB5C8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CustomerAddress2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alias w:val="#Nav: /Header/CustomerAddress3"/>
                    <w:tag w:val="#Nav: Standard_Sales_Invoice/1306"/>
                    <w:id w:val="-1278174037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CustomerAddress3[1]" w:storeItemID="{DFF8BEC2-C0A4-435F-9715-E42E03FFB647}"/>
                    <w:text/>
                  </w:sdtPr>
                  <w:sdtEndPr/>
                  <w:sdtContent>
                    <w:p w:rsidRPr="00FE41A7" w:rsidR="00A90C58" w:rsidP="00FE41A7" w:rsidRDefault="00A90C58" w14:paraId="5C0CC738" w14:textId="0F76A55C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CustomerAddress3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alias w:val="#Nav: /Header/CustomerAddress4"/>
                    <w:tag w:val="#Nav: Standard_Sales_Invoice/1306"/>
                    <w:id w:val="913208570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CustomerAddress4[1]" w:storeItemID="{DFF8BEC2-C0A4-435F-9715-E42E03FFB647}"/>
                    <w:text/>
                  </w:sdtPr>
                  <w:sdtEndPr/>
                  <w:sdtContent>
                    <w:p w:rsidRPr="00FE41A7" w:rsidR="00A90C58" w:rsidP="00FE41A7" w:rsidRDefault="00A90C58" w14:paraId="714394DE" w14:textId="49789873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CustomerAddress4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alias w:val="#Nav: /Header/CustomerAddress5"/>
                    <w:tag w:val="#Nav: Standard_Sales_Invoice/1306"/>
                    <w:id w:val="1096208816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CustomerAddress5[1]" w:storeItemID="{DFF8BEC2-C0A4-435F-9715-E42E03FFB647}"/>
                    <w:text/>
                  </w:sdtPr>
                  <w:sdtEndPr/>
                  <w:sdtContent>
                    <w:p w:rsidRPr="00FE41A7" w:rsidR="00A90C58" w:rsidP="00FE41A7" w:rsidRDefault="00A90C58" w14:paraId="48B30D92" w14:textId="4980E37C">
                      <w:pPr>
                        <w:spacing w:before="40" w:after="40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CustomerAddress5</w:t>
                      </w:r>
                    </w:p>
                  </w:sdtContent>
                </w:sdt>
              </w:tc>
              <w:tc>
                <w:tcPr>
                  <w:tcW w:w="1562" w:type="pct"/>
                  <w:tcBorders>
                    <w:top w:val="single" w:color="7E97AD" w:themeColor="accent1" w:sz="4" w:space="0"/>
                  </w:tcBorders>
                </w:tcPr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alias w:val="#Nav: /Header/ShipToAddress1"/>
                    <w:tag w:val="#Nav: Standard_Sales_Invoice/1306"/>
                    <w:id w:val="1963377541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ShipToAddress1[1]" w:storeItemID="{DFF8BEC2-C0A4-435F-9715-E42E03FFB647}"/>
                    <w:text/>
                  </w:sdtPr>
                  <w:sdtEndPr/>
                  <w:sdtContent>
                    <w:p w:rsidRPr="00CE6E75" w:rsidR="00A90C58" w:rsidP="00FE41A7" w:rsidRDefault="00A90C58" w14:paraId="17EF40E5" w14:textId="5AD20C21">
                      <w:pPr>
                        <w:spacing w:before="40" w:after="40"/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</w:pPr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ShipToAddress1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alias w:val="#Nav: /Header/ShipToAddress2"/>
                    <w:tag w:val="#Nav: Standard_Sales_Invoice/1306"/>
                    <w:id w:val="-1133633357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ShipToAddress2[1]" w:storeItemID="{DFF8BEC2-C0A4-435F-9715-E42E03FFB647}"/>
                    <w:text/>
                  </w:sdtPr>
                  <w:sdtEndPr/>
                  <w:sdtContent>
                    <w:p w:rsidRPr="00CE6E75" w:rsidR="00A90C58" w:rsidP="00FE41A7" w:rsidRDefault="00A90C58" w14:paraId="5099486A" w14:textId="1AAE261A">
                      <w:pPr>
                        <w:spacing w:before="40" w:after="40"/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</w:pPr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ShipToAddress2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alias w:val="#Nav: /Header/ShipToAddress3"/>
                    <w:tag w:val="#Nav: Standard_Sales_Invoice/1306"/>
                    <w:id w:val="456687746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ShipToAddress3[1]" w:storeItemID="{DFF8BEC2-C0A4-435F-9715-E42E03FFB647}"/>
                    <w:text/>
                  </w:sdtPr>
                  <w:sdtEndPr/>
                  <w:sdtContent>
                    <w:p w:rsidRPr="00CE6E75" w:rsidR="00A90C58" w:rsidP="00FE41A7" w:rsidRDefault="00A90C58" w14:paraId="237BDF54" w14:textId="7DCE3DC8">
                      <w:pPr>
                        <w:spacing w:before="40" w:after="40"/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</w:pPr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ShipToAddress3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alias w:val="#Nav: /Header/ShipToAddress4"/>
                    <w:tag w:val="#Nav: Standard_Sales_Invoice/1306"/>
                    <w:id w:val="-1507673536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ShipToAddress4[1]" w:storeItemID="{DFF8BEC2-C0A4-435F-9715-E42E03FFB647}"/>
                    <w:text/>
                  </w:sdtPr>
                  <w:sdtEndPr/>
                  <w:sdtContent>
                    <w:p w:rsidRPr="00CE6E75" w:rsidR="00A90C58" w:rsidP="00FE41A7" w:rsidRDefault="00A90C58" w14:paraId="623364AB" w14:textId="7DAD6FA4">
                      <w:pPr>
                        <w:spacing w:before="40" w:after="40"/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</w:pPr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ShipToAddress4</w:t>
                      </w:r>
                    </w:p>
                  </w:sdtContent>
                </w:sdt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alias w:val="#Nav: /Header/ShipToAddress5"/>
                    <w:tag w:val="#Nav: Standard_Sales_Invoice/1306"/>
                    <w:id w:val="1622961042"/>
                    <w:placeholder>
                      <w:docPart w:val="BA022A3A2B7345CE9CECBA78D381A1E9"/>
                    </w:placeholder>
                    <w:dataBinding w:prefixMappings="xmlns:ns0='urn:microsoft-dynamics-nav/reports/Standard_Sales_Invoice/1306/'" w:xpath="/ns0:NavWordReportXmlPart[1]/ns0:Header[1]/ns0:ShipToAddress5[1]" w:storeItemID="{DFF8BEC2-C0A4-435F-9715-E42E03FFB647}"/>
                    <w:text/>
                  </w:sdtPr>
                  <w:sdtEndPr/>
                  <w:sdtContent>
                    <w:p w:rsidRPr="00CE6E75" w:rsidR="00A90C58" w:rsidP="00FE41A7" w:rsidRDefault="00A90C58" w14:paraId="68A9D513" w14:textId="4869B55E">
                      <w:pPr>
                        <w:spacing w:before="40" w:after="40"/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</w:pPr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ShipToAddress5</w:t>
                      </w:r>
                    </w:p>
                  </w:sdtContent>
                </w:sdt>
              </w:tc>
              <w:tc>
                <w:tcPr>
                  <w:tcW w:w="1286" w:type="pct"/>
                  <w:tcBorders>
                    <w:top w:val="single" w:color="7E97AD" w:themeColor="accent1" w:sz="4" w:space="0"/>
                  </w:tcBorders>
                </w:tcPr>
                <w:p w:rsidR="00FE50FE" w:rsidP="00FE41A7" w:rsidRDefault="00E20A79" w14:paraId="6A6566AE" w14:textId="77777777">
                  <w:pPr>
                    <w:spacing w:before="40" w:after="40"/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</w:pPr>
                  <w:sdt>
                    <w:sdtPr>
                      <w:rPr>
                        <w:rFonts w:ascii="Cambria" w:hAnsi="Cambria" w:eastAsia="Cambria" w:cs="Times New Roman"/>
                        <w:kern w:val="20"/>
                        <w:sz w:val="20"/>
                        <w:szCs w:val="20"/>
                      </w:rPr>
                      <w:alias w:val="#Nav: /Header/PaymentTermsDescription"/>
                      <w:tag w:val="#Nav: Standard_Sales_Invoice/1306"/>
                      <w:id w:val="220325757"/>
                      <w:placeholder>
                        <w:docPart w:val="BA022A3A2B7345CE9CECBA78D381A1E9"/>
                      </w:placeholder>
                      <w:dataBinding w:prefixMappings="xmlns:ns0='urn:microsoft-dynamics-nav/reports/Standard_Sales_Invoice/1306/'" w:xpath="/ns0:NavWordReportXmlPart[1]/ns0:Header[1]/ns0:PaymentTermsDescription[1]" w:storeItemID="{DFF8BEC2-C0A4-435F-9715-E42E03FFB647}"/>
                      <w:text/>
                    </w:sdtPr>
                    <w:sdtEndPr/>
                    <w:sdtContent>
                      <w:proofErr w:type="spellStart"/>
                      <w:r w:rsidRPr="006C7074" w:rsidR="00A90C58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PaymentTermsDescription</w:t>
                      </w:r>
                      <w:proofErr w:type="spellEnd"/>
                    </w:sdtContent>
                  </w:sdt>
                  <w:r w:rsidR="00F62A6F"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t xml:space="preserve">, </w:t>
                  </w:r>
                </w:p>
                <w:p w:rsidR="00A90C58" w:rsidP="00FE41A7" w:rsidRDefault="00E20A79" w14:paraId="2524A80E" w14:textId="06118D46">
                  <w:pPr>
                    <w:spacing w:before="40" w:after="40"/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</w:pPr>
                  <w:sdt>
                    <w:sdtPr>
                      <w:rPr>
                        <w:rFonts w:ascii="Cambria" w:hAnsi="Cambria" w:eastAsia="Cambria" w:cs="Times New Roman"/>
                        <w:kern w:val="20"/>
                        <w:sz w:val="20"/>
                        <w:szCs w:val="20"/>
                      </w:rPr>
                      <w:id w:val="1258180400"/>
                      <w:placeholder>
                        <w:docPart w:val="DefaultPlaceholder_-1854013440"/>
                      </w:placeholder>
                      <w15:dataBinding w:prefixMappings="xmlns:ns0='urn:microsoft-dynamics-nav/reports/Standard_Sales_Invoice/1306/' " w:xpath="/ns0:NavWordReportXmlPart[1]/ns0:Header[1]/ns0:PaymentDueDateText[1]" w:storeItemID="{DFF8BEC2-C0A4-435F-9715-E42E03FFB647}" w16sdtdh:storeItemChecksum="IDnZuQ=="/>
                    </w:sdtPr>
                    <w:sdtEndPr/>
                    <w:sdtContent>
                      <w:proofErr w:type="spellStart"/>
                      <w:r w:rsidR="00FE50FE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PaymentDueDateText</w:t>
                      </w:r>
                      <w:proofErr w:type="spellEnd"/>
                    </w:sdtContent>
                  </w:sdt>
                </w:p>
                <w:sdt>
                  <w:sdtPr>
                    <w:rPr>
                      <w:rFonts w:ascii="Cambria" w:hAnsi="Cambria" w:eastAsia="Cambria" w:cs="Times New Roman"/>
                      <w:kern w:val="20"/>
                      <w:sz w:val="20"/>
                      <w:szCs w:val="20"/>
                    </w:rPr>
                    <w:id w:val="-124772669"/>
                    <w:placeholder>
                      <w:docPart w:val="DefaultPlaceholder_-1854013440"/>
                    </w:placeholder>
                    <w15:dataBinding w:prefixMappings="xmlns:ns0='urn:microsoft-dynamics-nav/reports/Standard_Sales_Invoice/1306/' " w:xpath="/ns0:NavWordReportXmlPart[1]/ns0:Header[1]/ns0:PenaltyInterestText[1]" w:storeItemID="{DFF8BEC2-C0A4-435F-9715-E42E03FFB647}" w16sdtdh:storeItemChecksum="IDnZuQ=="/>
                  </w:sdtPr>
                  <w:sdtEndPr/>
                  <w:sdtContent>
                    <w:p w:rsidRPr="00CE6E75" w:rsidR="00CE6E75" w:rsidP="00FE41A7" w:rsidRDefault="00FE50FE" w14:paraId="56603BC1" w14:textId="349D1FE9">
                      <w:pPr>
                        <w:spacing w:before="40" w:after="40"/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PenaltyInterestText</w:t>
                      </w:r>
                      <w:proofErr w:type="spellEnd"/>
                    </w:p>
                  </w:sdtContent>
                </w:sdt>
              </w:tc>
              <w:sdt>
                <w:sdtPr>
                  <w:rPr>
                    <w:rFonts w:ascii="Cambria" w:hAnsi="Cambria" w:eastAsia="Cambria" w:cs="Times New Roman"/>
                    <w:kern w:val="20"/>
                    <w:sz w:val="20"/>
                    <w:szCs w:val="20"/>
                  </w:rPr>
                  <w:alias w:val="#Nav: /Header/ExternalDocumentNo"/>
                  <w:tag w:val="#Nav: Standard_Sales_Invoice/1306"/>
                  <w:id w:val="1597209055"/>
                  <w:placeholder>
                    <w:docPart w:val="DefaultPlaceholder_-1854013440"/>
                  </w:placeholder>
                  <w:dataBinding w:prefixMappings="xmlns:ns0='urn:microsoft-dynamics-nav/reports/Standard_Sales_Invoice/1306/'" w:xpath="/ns0:NavWordReportXmlPart[1]/ns0:Header[1]/ns0:ExternalDocumentNo[1]" w:storeItemID="{DFF8BEC2-C0A4-435F-9715-E42E03FFB647}"/>
                  <w:text/>
                </w:sdtPr>
                <w:sdtEndPr/>
                <w:sdtContent>
                  <w:tc>
                    <w:tcPr>
                      <w:tcW w:w="923" w:type="pct"/>
                      <w:tcBorders>
                        <w:top w:val="single" w:color="7E97AD" w:themeColor="accent1" w:sz="4" w:space="0"/>
                      </w:tcBorders>
                    </w:tcPr>
                    <w:p w:rsidR="00A90C58" w:rsidP="008A4634" w:rsidRDefault="00596478" w14:paraId="3B091C9E" w14:textId="5A8FC1C2">
                      <w:pPr>
                        <w:spacing w:before="40" w:after="40"/>
                        <w:jc w:val="center"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proofErr w:type="spellStart"/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ExternalDocumentNo</w:t>
                      </w:r>
                      <w:proofErr w:type="spellEnd"/>
                    </w:p>
                  </w:tc>
                </w:sdtContent>
              </w:sdt>
            </w:tr>
            <w:tr w:rsidRPr="00FE41A7" w:rsidR="00391FEE" w:rsidTr="00C30222" w14:paraId="13DF8173" w14:textId="77777777">
              <w:trPr>
                <w:trHeight w:val="197"/>
              </w:trPr>
              <w:tc>
                <w:tcPr>
                  <w:tcW w:w="1229" w:type="pct"/>
                </w:tcPr>
                <w:p w:rsidRPr="00391FEE" w:rsidR="00391FEE" w:rsidP="00FE41A7" w:rsidRDefault="00391FEE" w14:paraId="26549194" w14:textId="77777777">
                  <w:pPr>
                    <w:spacing w:before="40" w:after="40"/>
                    <w:rPr>
                      <w:rFonts w:ascii="Cambria" w:hAnsi="Cambria" w:eastAsia="Cambria" w:cs="Times New Roman"/>
                      <w:color w:val="595959"/>
                      <w:kern w:val="20"/>
                      <w:sz w:val="6"/>
                      <w:szCs w:val="6"/>
                    </w:rPr>
                  </w:pPr>
                </w:p>
              </w:tc>
              <w:tc>
                <w:tcPr>
                  <w:tcW w:w="1562" w:type="pct"/>
                </w:tcPr>
                <w:p w:rsidRPr="00391FEE" w:rsidR="00391FEE" w:rsidP="00FE41A7" w:rsidRDefault="00391FEE" w14:paraId="15619F7A" w14:textId="77777777">
                  <w:pPr>
                    <w:spacing w:before="40" w:after="40"/>
                    <w:rPr>
                      <w:rFonts w:ascii="Cambria" w:hAnsi="Cambria" w:eastAsia="Cambria" w:cs="Times New Roman"/>
                      <w:color w:val="595959"/>
                      <w:kern w:val="20"/>
                      <w:sz w:val="6"/>
                      <w:szCs w:val="6"/>
                    </w:rPr>
                  </w:pPr>
                </w:p>
              </w:tc>
              <w:tc>
                <w:tcPr>
                  <w:tcW w:w="1286" w:type="pct"/>
                </w:tcPr>
                <w:p w:rsidRPr="00391FEE" w:rsidR="00391FEE" w:rsidP="00FE41A7" w:rsidRDefault="00391FEE" w14:paraId="5D2FD473" w14:textId="77777777">
                  <w:pPr>
                    <w:spacing w:before="40" w:after="40"/>
                    <w:rPr>
                      <w:rFonts w:ascii="Cambria" w:hAnsi="Cambria" w:eastAsia="Cambria" w:cs="Times New Roman"/>
                      <w:color w:val="595959"/>
                      <w:kern w:val="20"/>
                      <w:sz w:val="6"/>
                      <w:szCs w:val="6"/>
                    </w:rPr>
                  </w:pPr>
                </w:p>
              </w:tc>
              <w:tc>
                <w:tcPr>
                  <w:tcW w:w="923" w:type="pct"/>
                </w:tcPr>
                <w:p w:rsidRPr="00391FEE" w:rsidR="00391FEE" w:rsidP="008A4634" w:rsidRDefault="00391FEE" w14:paraId="0EF62469" w14:textId="77777777">
                  <w:pPr>
                    <w:spacing w:before="40" w:after="40"/>
                    <w:jc w:val="center"/>
                    <w:rPr>
                      <w:rFonts w:ascii="Cambria" w:hAnsi="Cambria" w:eastAsia="Cambria" w:cs="Times New Roman"/>
                      <w:color w:val="595959"/>
                      <w:kern w:val="20"/>
                      <w:sz w:val="6"/>
                      <w:szCs w:val="6"/>
                    </w:rPr>
                  </w:pPr>
                </w:p>
              </w:tc>
            </w:tr>
            <w:tr w:rsidRPr="00FE41A7" w:rsidR="00A90C58" w:rsidTr="00C30222" w14:paraId="123E2849" w14:textId="05F26932">
              <w:trPr>
                <w:trHeight w:val="364"/>
              </w:trPr>
              <w:sdt>
                <w:sdtPr>
                  <w:rPr>
                    <w:rFonts w:asciiTheme="majorHAnsi" w:hAnsiTheme="majorHAnsi"/>
                  </w:rPr>
                  <w:alias w:val="#Nav: /Header/SalesPerson_Lbl"/>
                  <w:tag w:val="#Nav: Standard_Sales_Invoice/1306"/>
                  <w:id w:val="-2009583686"/>
                  <w:placeholder>
                    <w:docPart w:val="58C4F2B2B37D4C16802A9BE9DA2777BA"/>
                  </w:placeholder>
                  <w:dataBinding w:prefixMappings="xmlns:ns0='urn:microsoft-dynamics-nav/reports/Standard_Sales_Invoice/1306/'" w:xpath="/ns0:NavWordReportXmlPart[1]/ns0:Header[1]/ns0:SalesPerson_Lbl[1]" w:storeItemID="{DFF8BEC2-C0A4-435F-9715-E42E03FFB647}"/>
                  <w:text/>
                </w:sdtPr>
                <w:sdtEndPr/>
                <w:sdtContent>
                  <w:tc>
                    <w:tcPr>
                      <w:tcW w:w="1229" w:type="pct"/>
                      <w:tcBorders>
                        <w:bottom w:val="single" w:color="7E97AD" w:sz="4" w:space="0"/>
                      </w:tcBorders>
                    </w:tcPr>
                    <w:p w:rsidRPr="00D6419E" w:rsidR="00A90C58" w:rsidP="00427CAA" w:rsidRDefault="006D24C0" w14:paraId="0D7A34AC" w14:textId="7A566467">
                      <w:pPr>
                        <w:pStyle w:val="TableHeading"/>
                        <w:rPr>
                          <w:color w:val="595959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SalesPerson_Lbl</w:t>
                      </w:r>
                    </w:p>
                  </w:tc>
                </w:sdtContent>
              </w:sdt>
              <w:sdt>
                <w:sdtPr>
                  <w:rPr>
                    <w:rFonts w:asciiTheme="majorHAnsi" w:hAnsiTheme="majorHAnsi" w:cstheme="majorHAnsi"/>
                    <w:color w:val="7E97AD" w:themeColor="accent1"/>
                    <w:sz w:val="20"/>
                    <w:szCs w:val="20"/>
                  </w:rPr>
                  <w:id w:val="-2073113844"/>
                  <w:placeholder>
                    <w:docPart w:val="AAD9650A4326475787A7151B5A68ACEE"/>
                  </w:placeholder>
                  <w15:dataBinding w:prefixMappings="xmlns:ns0='urn:microsoft-dynamics-nav/reports/Standard_Sales_Invoice/1306/' " w:xpath="/ns0:NavWordReportXmlPart[1]/ns0:Header[1]/ns0:ShippingAgentCode_Lbl[1]" w:storeItemID="{DFF8BEC2-C0A4-435F-9715-E42E03FFB647}" w16sdtdh:storeItemChecksum="IDnZuQ=="/>
                </w:sdtPr>
                <w:sdtEndPr/>
                <w:sdtContent>
                  <w:tc>
                    <w:tcPr>
                      <w:tcW w:w="1562" w:type="pct"/>
                      <w:tcBorders>
                        <w:bottom w:val="single" w:color="7E97AD" w:sz="4" w:space="0"/>
                      </w:tcBorders>
                    </w:tcPr>
                    <w:p w:rsidRPr="0020187F" w:rsidR="00A90C58" w:rsidP="006D24C0" w:rsidRDefault="00FE50FE" w14:paraId="46F71DDC" w14:textId="0B93A15D">
                      <w:pPr>
                        <w:spacing w:before="40" w:after="40"/>
                        <w:rPr>
                          <w:rFonts w:asciiTheme="majorHAnsi" w:hAnsiTheme="majorHAnsi" w:cstheme="majorHAnsi"/>
                          <w:color w:val="595959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color w:val="7E97AD" w:themeColor="accent1"/>
                          <w:sz w:val="20"/>
                          <w:szCs w:val="20"/>
                        </w:rPr>
                        <w:t>ShippingAgentCode_Lbl</w:t>
                      </w:r>
                      <w:proofErr w:type="spellEnd"/>
                    </w:p>
                  </w:tc>
                </w:sdtContent>
              </w:sdt>
              <w:sdt>
                <w:sdtPr>
                  <w:rPr>
                    <w:rFonts w:asciiTheme="majorHAnsi" w:hAnsiTheme="majorHAnsi" w:cstheme="majorHAnsi"/>
                    <w:color w:val="7E97AD" w:themeColor="accent1"/>
                    <w:sz w:val="20"/>
                    <w:szCs w:val="20"/>
                  </w:rPr>
                  <w:id w:val="-91706851"/>
                  <w:placeholder>
                    <w:docPart w:val="EB462373EEA84DDCABE95A7C5F4499EB"/>
                  </w:placeholder>
                  <w15:dataBinding w:prefixMappings="xmlns:ns0='urn:microsoft-dynamics-nav/reports/Standard_Sales_Invoice/1306/' " w:xpath="/ns0:NavWordReportXmlPart[1]/ns0:Header[1]/ns0:PackageTrackingNo_Lbl[1]" w:storeItemID="{DFF8BEC2-C0A4-435F-9715-E42E03FFB647}" w16sdtdh:storeItemChecksum="IDnZuQ=="/>
                </w:sdtPr>
                <w:sdtEndPr/>
                <w:sdtContent>
                  <w:tc>
                    <w:tcPr>
                      <w:tcW w:w="1286" w:type="pct"/>
                      <w:tcBorders>
                        <w:bottom w:val="single" w:color="7E97AD" w:sz="4" w:space="0"/>
                      </w:tcBorders>
                    </w:tcPr>
                    <w:p w:rsidRPr="0020187F" w:rsidR="00A90C58" w:rsidP="00FE41A7" w:rsidRDefault="00FE50FE" w14:paraId="114153F2" w14:textId="1187B866">
                      <w:pPr>
                        <w:spacing w:before="40" w:after="40"/>
                        <w:rPr>
                          <w:rFonts w:eastAsia="Cambria" w:asciiTheme="majorHAnsi" w:hAnsiTheme="majorHAnsi" w:cstheme="majorHAnsi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color w:val="7E97AD" w:themeColor="accent1"/>
                          <w:sz w:val="20"/>
                          <w:szCs w:val="20"/>
                        </w:rPr>
                        <w:t>PackageTrackingNo_Lbl</w:t>
                      </w:r>
                      <w:proofErr w:type="spellEnd"/>
                    </w:p>
                  </w:tc>
                </w:sdtContent>
              </w:sdt>
              <w:tc>
                <w:tcPr>
                  <w:tcW w:w="923" w:type="pct"/>
                  <w:tcBorders>
                    <w:bottom w:val="single" w:color="7E97AD" w:sz="4" w:space="0"/>
                  </w:tcBorders>
                </w:tcPr>
                <w:p w:rsidR="00A90C58" w:rsidP="00FE41A7" w:rsidRDefault="00A90C58" w14:paraId="3FBA5E22" w14:textId="6ABC3C42">
                  <w:pPr>
                    <w:spacing w:before="40" w:after="40"/>
                    <w:rPr>
                      <w:rFonts w:eastAsia="Cambria" w:cs="Times New Roman" w:asciiTheme="majorHAnsi" w:hAnsiTheme="majorHAnsi"/>
                      <w:color w:val="7E97AD" w:themeColor="accent1"/>
                      <w:kern w:val="20"/>
                      <w:sz w:val="20"/>
                      <w:szCs w:val="20"/>
                    </w:rPr>
                  </w:pPr>
                </w:p>
              </w:tc>
            </w:tr>
            <w:tr w:rsidRPr="00FE41A7" w:rsidR="00A90C58" w:rsidTr="00C30222" w14:paraId="2E288821" w14:textId="0B7C6129">
              <w:trPr>
                <w:trHeight w:val="428"/>
              </w:trPr>
              <w:sdt>
                <w:sdtPr>
                  <w:rPr>
                    <w:rFonts w:ascii="Cambria" w:hAnsi="Cambria" w:eastAsia="Cambria" w:cs="Times New Roman"/>
                    <w:kern w:val="20"/>
                    <w:sz w:val="20"/>
                    <w:szCs w:val="20"/>
                  </w:rPr>
                  <w:alias w:val="#Nav: /Header/SalesPersonName"/>
                  <w:tag w:val="#Nav: Standard_Sales_Invoice/1306"/>
                  <w:id w:val="-1560781762"/>
                  <w:placeholder>
                    <w:docPart w:val="96614B9496A44E049CB1E961DAEFA8D0"/>
                  </w:placeholder>
                  <w:dataBinding w:prefixMappings="xmlns:ns0='urn:microsoft-dynamics-nav/reports/Standard_Sales_Invoice/1306/'" w:xpath="/ns0:NavWordReportXmlPart[1]/ns0:Header[1]/ns0:SalesPersonName[1]" w:storeItemID="{DFF8BEC2-C0A4-435F-9715-E42E03FFB647}"/>
                  <w:text/>
                </w:sdtPr>
                <w:sdtEndPr/>
                <w:sdtContent>
                  <w:tc>
                    <w:tcPr>
                      <w:tcW w:w="1229" w:type="pct"/>
                      <w:tcBorders>
                        <w:top w:val="single" w:color="7E97AD" w:sz="4" w:space="0"/>
                      </w:tcBorders>
                    </w:tcPr>
                    <w:p w:rsidR="00A90C58" w:rsidP="00FE41A7" w:rsidRDefault="006D24C0" w14:paraId="759C22ED" w14:textId="7B8A8184">
                      <w:pPr>
                        <w:spacing w:before="40" w:after="40"/>
                        <w:contextualSpacing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proofErr w:type="spellStart"/>
                      <w:r w:rsidRPr="006C7074">
                        <w:rPr>
                          <w:rFonts w:ascii="Cambria" w:hAnsi="Cambria" w:eastAsia="Cambria" w:cs="Times New Roman"/>
                          <w:kern w:val="20"/>
                          <w:sz w:val="20"/>
                          <w:szCs w:val="20"/>
                        </w:rPr>
                        <w:t>SalesPersonName</w:t>
                      </w:r>
                      <w:proofErr w:type="spellEnd"/>
                    </w:p>
                  </w:tc>
                </w:sdtContent>
              </w:sdt>
              <w:sdt>
                <w:sdtPr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id w:val="-1959101094"/>
                  <w:placeholder>
                    <w:docPart w:val="319BAF930D644A619008129585A462D9"/>
                  </w:placeholder>
                  <w15:dataBinding w:prefixMappings="xmlns:ns0='urn:microsoft-dynamics-nav/reports/Standard_Sales_Invoice/1306/' " w:xpath="/ns0:NavWordReportXmlPart[1]/ns0:Header[1]/ns0:ShippingAgentCode[1]" w:storeItemID="{DFF8BEC2-C0A4-435F-9715-E42E03FFB647}" w16sdtdh:storeItemChecksum="IDnZuQ=="/>
                </w:sdtPr>
                <w:sdtEndPr/>
                <w:sdtContent>
                  <w:tc>
                    <w:tcPr>
                      <w:tcW w:w="1562" w:type="pct"/>
                      <w:tcBorders>
                        <w:top w:val="single" w:color="7E97AD" w:sz="4" w:space="0"/>
                      </w:tcBorders>
                    </w:tcPr>
                    <w:p w:rsidR="00A90C58" w:rsidP="00FE41A7" w:rsidRDefault="00FE50FE" w14:paraId="28E74E65" w14:textId="072FE11D">
                      <w:pPr>
                        <w:spacing w:before="40" w:after="40"/>
                        <w:contextualSpacing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ShippingAgentCode</w:t>
                      </w:r>
                      <w:proofErr w:type="spellEnd"/>
                    </w:p>
                  </w:tc>
                </w:sdtContent>
              </w:sdt>
              <w:sdt>
                <w:sdtPr>
                  <w:rPr>
                    <w:rFonts w:ascii="Cambria" w:hAnsi="Cambria" w:eastAsia="Cambria" w:cs="Times New Roman"/>
                    <w:color w:val="595959"/>
                    <w:kern w:val="20"/>
                    <w:sz w:val="20"/>
                    <w:szCs w:val="20"/>
                  </w:rPr>
                  <w:id w:val="1096444875"/>
                  <w:placeholder>
                    <w:docPart w:val="472123601BDD4C8EA60F7B8DD57D5C8E"/>
                  </w:placeholder>
                  <w15:dataBinding w:prefixMappings="xmlns:ns0='urn:microsoft-dynamics-nav/reports/Standard_Sales_Invoice/1306/' " w:xpath="/ns0:NavWordReportXmlPart[1]/ns0:Header[1]/ns0:PackageTrackingNo[1]" w:storeItemID="{DFF8BEC2-C0A4-435F-9715-E42E03FFB647}" w16sdtdh:storeItemChecksum="IDnZuQ=="/>
                </w:sdtPr>
                <w:sdtEndPr/>
                <w:sdtContent>
                  <w:tc>
                    <w:tcPr>
                      <w:tcW w:w="1286" w:type="pct"/>
                      <w:tcBorders>
                        <w:top w:val="single" w:color="7E97AD" w:sz="4" w:space="0"/>
                      </w:tcBorders>
                    </w:tcPr>
                    <w:p w:rsidR="00A90C58" w:rsidP="00FE41A7" w:rsidRDefault="00FE50FE" w14:paraId="4CB746EB" w14:textId="347AB19E">
                      <w:pPr>
                        <w:spacing w:before="40" w:after="40"/>
                        <w:contextualSpacing/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ambria" w:hAnsi="Cambria" w:eastAsia="Cambria" w:cs="Times New Roman"/>
                          <w:color w:val="595959"/>
                          <w:kern w:val="20"/>
                          <w:sz w:val="20"/>
                          <w:szCs w:val="20"/>
                        </w:rPr>
                        <w:t>PackageTrackingNo</w:t>
                      </w:r>
                      <w:proofErr w:type="spellEnd"/>
                    </w:p>
                  </w:tc>
                </w:sdtContent>
              </w:sdt>
              <w:tc>
                <w:tcPr>
                  <w:tcW w:w="923" w:type="pct"/>
                  <w:tcBorders>
                    <w:top w:val="single" w:color="7E97AD" w:sz="4" w:space="0"/>
                  </w:tcBorders>
                </w:tcPr>
                <w:p w:rsidR="00A90C58" w:rsidP="00FE41A7" w:rsidRDefault="00A90C58" w14:paraId="3DA8075C" w14:textId="7DC92039">
                  <w:pPr>
                    <w:spacing w:before="40" w:after="40"/>
                    <w:contextualSpacing/>
                    <w:rPr>
                      <w:rFonts w:ascii="Cambria" w:hAnsi="Cambria" w:eastAsia="Cambria" w:cs="Times New Roman"/>
                      <w:color w:val="595959"/>
                      <w:kern w:val="20"/>
                      <w:sz w:val="20"/>
                      <w:szCs w:val="20"/>
                    </w:rPr>
                  </w:pPr>
                </w:p>
              </w:tc>
            </w:tr>
          </w:tbl>
          <w:p w:rsidR="00A90C58" w:rsidP="00D54DEE" w:rsidRDefault="00A90C58" w14:paraId="63FB1CE6" w14:textId="77777777">
            <w:pPr>
              <w:pStyle w:val="Sinespaciado"/>
              <w:rPr>
                <w:b/>
                <w:bCs/>
              </w:rPr>
            </w:pPr>
          </w:p>
        </w:tc>
      </w:tr>
    </w:tbl>
    <w:tbl>
      <w:tblPr>
        <w:tblpPr w:leftFromText="180" w:rightFromText="180" w:vertAnchor="text" w:horzAnchor="margin" w:tblpX="-900" w:tblpY="124"/>
        <w:tblW w:w="11700" w:type="dxa"/>
        <w:tblBorders>
          <w:bottom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2349"/>
        <w:gridCol w:w="1559"/>
        <w:gridCol w:w="1377"/>
        <w:gridCol w:w="1458"/>
        <w:gridCol w:w="72"/>
        <w:gridCol w:w="294"/>
        <w:gridCol w:w="516"/>
        <w:gridCol w:w="1514"/>
        <w:gridCol w:w="14"/>
        <w:gridCol w:w="1352"/>
      </w:tblGrid>
      <w:tr w:rsidRPr="00E22540" w:rsidR="00D3403D" w:rsidTr="00380151" w14:paraId="520AF69D" w14:textId="77777777">
        <w:trPr>
          <w:trHeight w:val="497"/>
        </w:trPr>
        <w:tc>
          <w:tcPr>
            <w:tcW w:w="1195" w:type="dxa"/>
            <w:shd w:val="clear" w:color="auto" w:fill="7E97AD" w:themeFill="accent1"/>
            <w:vAlign w:val="center"/>
          </w:tcPr>
          <w:p w:rsidR="00D3403D" w:rsidP="00966462" w:rsidRDefault="00D3403D" w14:paraId="37EEEB62" w14:textId="26E64820">
            <w:pPr>
              <w:pStyle w:val="Ttulo1"/>
              <w:jc w:val="center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>Line No.</w:t>
            </w:r>
          </w:p>
        </w:tc>
        <w:tc>
          <w:tcPr>
            <w:tcW w:w="2349" w:type="dxa"/>
            <w:shd w:val="clear" w:color="auto" w:fill="7E97AD" w:themeFill="accent1"/>
            <w:vAlign w:val="center"/>
          </w:tcPr>
          <w:p w:rsidR="00D3403D" w:rsidP="00966462" w:rsidRDefault="00E20A79" w14:paraId="6AD6A6E6" w14:textId="639109E1">
            <w:pPr>
              <w:pStyle w:val="Ttulo1"/>
              <w:jc w:val="center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color w:val="FFFFFF" w:themeColor="background1"/>
                  <w:sz w:val="20"/>
                  <w:szCs w:val="20"/>
                </w:rPr>
                <w:alias w:val="#Nav: /Header/Line/ItemNo_Line_Lbl"/>
                <w:tag w:val="#Nav: Standard_Sales_Invoice/1306"/>
                <w:id w:val="192586490"/>
                <w:placeholder>
                  <w:docPart w:val="0252643237DD4238B5303332B7886281"/>
                </w:placeholder>
                <w:dataBinding w:prefixMappings="xmlns:ns0='urn:microsoft-dynamics-nav/reports/Standard_Sales_Invoice/1306/'" w:xpath="/ns0:NavWordReportXmlPart[1]/ns0:Header[1]/ns0:Line[1]/ns0:ItemNo_Line_Lbl[1]" w:storeItemID="{DFF8BEC2-C0A4-435F-9715-E42E03FFB647}"/>
                <w:text/>
              </w:sdtPr>
              <w:sdtEndPr/>
              <w:sdtContent>
                <w:proofErr w:type="spellStart"/>
                <w:r w:rsidR="00EC6FFE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ItemNo_Line_Lbl</w:t>
                </w:r>
                <w:proofErr w:type="spellEnd"/>
              </w:sdtContent>
            </w:sdt>
          </w:p>
        </w:tc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Description_Line_Lbl"/>
            <w:tag w:val="#Nav: Standard_Sales_Invoice/1306"/>
            <w:id w:val="1545399846"/>
            <w:placeholder>
              <w:docPart w:val="BBEA074693C04DDDB4011BC7AA0D9127"/>
            </w:placeholder>
            <w:dataBinding w:prefixMappings="xmlns:ns0='urn:microsoft-dynamics-nav/reports/Standard_Sales_Invoice/1306/'" w:xpath="/ns0:NavWordReportXmlPart[1]/ns0:Header[1]/ns0:Line[1]/ns0:Description_Line_Lbl[1]" w:storeItemID="{DFF8BEC2-C0A4-435F-9715-E42E03FFB647}"/>
            <w:text/>
          </w:sdtPr>
          <w:sdtEndPr/>
          <w:sdtContent>
            <w:tc>
              <w:tcPr>
                <w:tcW w:w="1559" w:type="dxa"/>
                <w:shd w:val="clear" w:color="auto" w:fill="7E97AD" w:themeFill="accent1"/>
                <w:vAlign w:val="center"/>
              </w:tcPr>
              <w:p w:rsidRPr="00E22540" w:rsidR="00D3403D" w:rsidP="00966462" w:rsidRDefault="00EC6FFE" w14:paraId="37CD2767" w14:textId="687AF5AF">
                <w:pPr>
                  <w:pStyle w:val="Ttulo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Description_Line_Lbl</w:t>
                </w:r>
                <w:proofErr w:type="spellEnd"/>
              </w:p>
            </w:tc>
          </w:sdtContent>
        </w:sdt>
        <w:tc>
          <w:tcPr>
            <w:tcW w:w="1377" w:type="dxa"/>
            <w:shd w:val="clear" w:color="auto" w:fill="7E97AD" w:themeFill="accent1"/>
            <w:vAlign w:val="center"/>
          </w:tcPr>
          <w:p w:rsidRPr="00E22540" w:rsidR="00D3403D" w:rsidP="00966462" w:rsidRDefault="00380151" w14:paraId="546D6E7D" w14:textId="6D719CFA">
            <w:pPr>
              <w:pStyle w:val="Ttulo1"/>
              <w:jc w:val="center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>Description 2</w:t>
            </w:r>
          </w:p>
        </w:tc>
        <w:tc>
          <w:tcPr>
            <w:tcW w:w="1458" w:type="dxa"/>
            <w:shd w:val="clear" w:color="auto" w:fill="7E97AD" w:themeFill="accent1"/>
            <w:vAlign w:val="center"/>
          </w:tcPr>
          <w:p w:rsidRPr="00E22540" w:rsidR="00D3403D" w:rsidP="00966462" w:rsidRDefault="00D3403D" w14:paraId="0534839C" w14:textId="790743AD">
            <w:pPr>
              <w:pStyle w:val="Ttulo1"/>
              <w:jc w:val="center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>Qty</w:t>
            </w:r>
            <w:r w:rsidR="00966462"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 Pieces</w:t>
            </w:r>
          </w:p>
        </w:tc>
        <w:tc>
          <w:tcPr>
            <w:tcW w:w="72" w:type="dxa"/>
            <w:shd w:val="clear" w:color="auto" w:fill="7E97AD" w:themeFill="accent1"/>
            <w:vAlign w:val="center"/>
          </w:tcPr>
          <w:p w:rsidRPr="00E22540" w:rsidR="00D3403D" w:rsidP="00966462" w:rsidRDefault="00D3403D" w14:paraId="4AA9B51D" w14:textId="43D1884A">
            <w:pPr>
              <w:pStyle w:val="Ttulo1"/>
              <w:jc w:val="center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Price_Lbl2"/>
            <w:tag w:val="#Nav: Standard_Sales_Invoice/1306"/>
            <w:id w:val="-992713755"/>
            <w:placeholder>
              <w:docPart w:val="67197DA8EEF14D4697506F7ABFC95E16"/>
            </w:placeholder>
            <w:dataBinding w:prefixMappings="xmlns:ns0='urn:microsoft-dynamics-nav/reports/Standard_Sales_Invoice/1306/'" w:xpath="/ns0:NavWordReportXmlPart[1]/ns0:Header[1]/ns0:Line[1]/ns0:UnitPrice_Lbl2[1]" w:storeItemID="{DFF8BEC2-C0A4-435F-9715-E42E03FFB647}"/>
            <w15:appearance w15:val="hidden"/>
            <w:text/>
          </w:sdtPr>
          <w:sdtEndPr/>
          <w:sdtContent>
            <w:tc>
              <w:tcPr>
                <w:tcW w:w="810" w:type="dxa"/>
                <w:gridSpan w:val="2"/>
                <w:shd w:val="clear" w:color="auto" w:fill="7E97AD" w:themeFill="accent1"/>
                <w:vAlign w:val="center"/>
              </w:tcPr>
              <w:p w:rsidRPr="00E22540" w:rsidR="00D3403D" w:rsidP="00966462" w:rsidRDefault="00EC6FFE" w14:paraId="6B95F146" w14:textId="52C878EA">
                <w:pPr>
                  <w:pStyle w:val="Ttulo1"/>
                  <w:jc w:val="center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UnitPrice_Lbl2</w:t>
                </w:r>
              </w:p>
            </w:tc>
          </w:sdtContent>
        </w:sdt>
        <w:tc>
          <w:tcPr>
            <w:tcW w:w="1528" w:type="dxa"/>
            <w:gridSpan w:val="2"/>
            <w:shd w:val="clear" w:color="auto" w:fill="7E97AD" w:themeFill="accent1"/>
            <w:vAlign w:val="center"/>
          </w:tcPr>
          <w:p w:rsidRPr="00E22540" w:rsidR="00D3403D" w:rsidP="00966462" w:rsidRDefault="00E20A79" w14:paraId="7255FF2A" w14:textId="45205BAF">
            <w:pPr>
              <w:pStyle w:val="Ttulo1"/>
              <w:jc w:val="center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color w:val="FFFFFF" w:themeColor="background1"/>
                  <w:sz w:val="20"/>
                  <w:szCs w:val="20"/>
                </w:rPr>
                <w:alias w:val="#Nav: /Header/SalesInvoiceLineDiscount_Lbl"/>
                <w:tag w:val="#Nav: Standard_Sales_Invoice/1306"/>
                <w:id w:val="-1060084858"/>
                <w:placeholder>
                  <w:docPart w:val="0252643237DD4238B5303332B7886281"/>
                </w:placeholder>
                <w:dataBinding w:prefixMappings="xmlns:ns0='urn:microsoft-dynamics-nav/reports/Standard_Sales_Invoice/1306/'" w:xpath="/ns0:NavWordReportXmlPart[1]/ns0:Header[1]/ns0:SalesInvoiceLineDiscount_Lbl[1]" w:storeItemID="{DFF8BEC2-C0A4-435F-9715-E42E03FFB647}"/>
                <w:text/>
              </w:sdtPr>
              <w:sdtEndPr/>
              <w:sdtContent>
                <w:proofErr w:type="spellStart"/>
                <w:r w:rsidR="00EC6FFE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SalesInvoiceLineDiscount_Lbl</w:t>
                </w:r>
                <w:proofErr w:type="spellEnd"/>
              </w:sdtContent>
            </w:sdt>
          </w:p>
        </w:tc>
        <w:tc>
          <w:tcPr>
            <w:tcW w:w="1352" w:type="dxa"/>
            <w:shd w:val="clear" w:color="auto" w:fill="7E97AD" w:themeFill="accent1"/>
            <w:tcMar>
              <w:right w:w="0" w:type="dxa"/>
            </w:tcMar>
            <w:vAlign w:val="center"/>
          </w:tcPr>
          <w:p w:rsidRPr="00E22540" w:rsidR="00D3403D" w:rsidP="00380151" w:rsidRDefault="00EC6FFE" w14:paraId="682AEE75" w14:textId="7DCCF174">
            <w:pPr>
              <w:pStyle w:val="Ttulo1"/>
              <w:jc w:val="right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>Line</w:t>
            </w:r>
            <w:r w:rsidR="00696075"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>Amount</w:t>
            </w:r>
            <w:r w:rsidR="00696075"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 xml:space="preserve"> USD</w:t>
            </w:r>
          </w:p>
        </w:tc>
      </w:tr>
      <w:sdt>
        <w:sdtPr>
          <w:rPr>
            <w:b/>
            <w:bCs/>
            <w:sz w:val="20"/>
            <w:szCs w:val="20"/>
            <w:lang w:val="da-DK"/>
          </w:rPr>
          <w:alias w:val="#Nav: /Header/Line"/>
          <w:tag w:val="#Nav: Standard_Sales_Invoice/1306"/>
          <w:id w:val="1342044286"/>
          <w15:dataBinding w:prefixMappings="xmlns:ns0='urn:microsoft-dynamics-nav/reports/Standard_Sales_Invoice/1306/' " w:xpath="/ns0:NavWordReportXmlPart[1]/ns0:Header[1]/ns0:Line" w:storeItemID="{DFF8BEC2-C0A4-435F-9715-E42E03FFB64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20"/>
                <w:szCs w:val="20"/>
                <w:lang w:val="da-DK"/>
              </w:rPr>
              <w:id w:val="-1674254062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sdt>
                <w:sdtPr>
                  <w:rPr>
                    <w:b/>
                    <w:bCs/>
                    <w:sz w:val="20"/>
                    <w:szCs w:val="20"/>
                    <w:lang w:val="da-DK"/>
                  </w:rPr>
                  <w:id w:val="705600153"/>
                  <w15:repeatingSection/>
                </w:sdtPr>
                <w:sdtEndPr>
                  <w:rPr>
                    <w:b w:val="0"/>
                    <w:bCs w:val="0"/>
                  </w:rPr>
                </w:sdtEndPr>
                <w:sdtContent>
                  <w:sdt>
                    <w:sdtPr>
                      <w:rPr>
                        <w:b/>
                        <w:bCs/>
                        <w:sz w:val="20"/>
                        <w:szCs w:val="20"/>
                        <w:lang w:val="da-DK"/>
                      </w:rPr>
                      <w:id w:val="-870763579"/>
                      <w:placeholder>
                        <w:docPart w:val="DefaultPlaceholder_-1854013435"/>
                      </w:placeholder>
                      <w15:repeatingSectionItem/>
                    </w:sdtPr>
                    <w:sdtEndPr>
                      <w:rPr>
                        <w:b w:val="0"/>
                        <w:bCs w:val="0"/>
                      </w:rPr>
                    </w:sdtEndPr>
                    <w:sdtContent>
                      <w:sdt>
                        <w:sdtPr>
                          <w:rPr>
                            <w:b/>
                            <w:bCs/>
                            <w:sz w:val="20"/>
                            <w:szCs w:val="20"/>
                            <w:lang w:val="da-DK"/>
                          </w:rPr>
                          <w:id w:val="1057815272"/>
                          <w15:repeatingSection/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sdt>
                            <w:sdtPr>
                              <w:rPr>
                                <w:b/>
                                <w:bCs/>
                                <w:sz w:val="20"/>
                                <w:szCs w:val="20"/>
                                <w:lang w:val="da-DK"/>
                              </w:rPr>
                              <w:id w:val="-1136710082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EndPr>
                              <w:rPr>
                                <w:b w:val="0"/>
                                <w:bCs w:val="0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b/>
                                    <w:bCs/>
                                    <w:sz w:val="20"/>
                                    <w:szCs w:val="20"/>
                                    <w:lang w:val="da-DK"/>
                                  </w:rPr>
                                  <w:id w:val="666288833"/>
                                  <w15:repeatingSection/>
                                </w:sdtPr>
                                <w:sdtEndPr>
                                  <w:rPr>
                                    <w:b w:val="0"/>
                                    <w:bCs w:val="0"/>
                                  </w:rPr>
                                </w:sdtEndPr>
                                <w:sdtContent>
                                  <w:sdt>
                                    <w:sdtP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val="da-DK"/>
                                      </w:rPr>
                                      <w:id w:val="110791024"/>
                                      <w:placeholder>
                                        <w:docPart w:val="DefaultPlaceholder_-1854013435"/>
                                      </w:placeholder>
                                      <w15:repeatingSectionItem/>
                                    </w:sdtPr>
                                    <w:sdtEndPr>
                                      <w:rPr>
                                        <w:b w:val="0"/>
                                        <w:bCs w:val="0"/>
                                      </w:rPr>
                                    </w:sdtEndPr>
                                    <w:sdtContent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  <w:lang w:val="da-DK"/>
                                          </w:rPr>
                                          <w:id w:val="-1721517930"/>
                                          <w15:repeatingSection/>
                                        </w:sdtPr>
                                        <w:sdtEndPr>
                                          <w:rPr>
                                            <w:b w:val="0"/>
                                            <w:bCs w:val="0"/>
                                          </w:rPr>
                                        </w:sdtEndPr>
                                        <w:sdtContent>
                                          <w:sdt>
                                            <w:sdtPr>
                                              <w:rPr>
                                                <w:b/>
                                                <w:bCs/>
                                                <w:sz w:val="20"/>
                                                <w:szCs w:val="20"/>
                                                <w:lang w:val="da-DK"/>
                                              </w:rPr>
                                              <w:id w:val="966777941"/>
                                              <w:placeholder>
                                                <w:docPart w:val="DefaultPlaceholder_-1854013435"/>
                                              </w:placeholder>
                                              <w15:repeatingSectionItem/>
                                            </w:sdtPr>
                                            <w:sdtEndPr>
                                              <w:rPr>
                                                <w:b w:val="0"/>
                                                <w:bCs w:val="0"/>
                                              </w:rPr>
                                            </w:sdtEndPr>
                                            <w:sdtContent>
                                              <w:sdt>
                                                <w:sdtPr>
                                                  <w:rPr>
                                                    <w:b/>
                                                    <w:bCs/>
                                                    <w:sz w:val="20"/>
                                                    <w:szCs w:val="20"/>
                                                    <w:lang w:val="da-DK"/>
                                                  </w:rPr>
                                                  <w:alias w:val="#Nav: /Header/Line"/>
                                                  <w:tag w:val="#Nav: Standard_Sales_Invoice/1306"/>
                                                  <w:id w:val="-2130230509"/>
                                                  <w15:repeatingSection/>
                                                </w:sdtPr>
                                                <w:sdtEndPr>
                                                  <w:rPr>
                                                    <w:b w:val="0"/>
                                                    <w:bCs w:val="0"/>
                                                  </w:rPr>
                                                </w:sdtEndPr>
                                                <w:sdtContent>
                                                  <w:sdt>
                                                    <w:sdtPr>
                                                      <w:rPr>
                                                        <w:b/>
                                                        <w:bCs/>
                                                        <w:sz w:val="20"/>
                                                        <w:szCs w:val="20"/>
                                                        <w:lang w:val="da-DK"/>
                                                      </w:rPr>
                                                      <w:id w:val="918987460"/>
                                                      <w:placeholder>
                                                        <w:docPart w:val="150D80209DE9442D99CDA76B754131C8"/>
                                                      </w:placeholder>
                                                      <w15:repeatingSectionItem/>
                                                    </w:sdtPr>
                                                    <w:sdtEndPr>
                                                      <w:rPr>
                                                        <w:b w:val="0"/>
                                                        <w:bCs w:val="0"/>
                                                      </w:rPr>
                                                    </w:sdtEndPr>
                                                    <w:sdtContent>
                                                      <w:tr w:rsidRPr="00026973" w:rsidR="00D3403D" w:rsidTr="00380151" w14:paraId="0BA3DC1D" w14:textId="2D27638B">
                                                        <w:trPr>
                                                          <w:trHeight w:val="205"/>
                                                        </w:trPr>
                                                        <w:tc>
                                                          <w:tcPr>
                                                            <w:tcW w:w="1195" w:type="dxa"/>
                                                            <w:tcBorders>
                                                              <w:bottom w:val="nil"/>
                                                            </w:tcBorders>
                                                            <w:shd w:val="clear" w:color="auto" w:fill="auto"/>
                                                            <w:vAlign w:val="center"/>
                                                          </w:tcPr>
                                                          <w:p w:rsidRPr="002B7B82" w:rsidR="00D3403D" w:rsidP="00380151" w:rsidRDefault="00E20A79" w14:paraId="660E4B4C" w14:textId="28552DA2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sz w:val="20"/>
                                                                <w:szCs w:val="20"/>
                                                                <w:lang w:val="da-DK"/>
                                                              </w:rPr>
                                                            </w:pPr>
                                                            <w:sdt>
                                                              <w:sdtPr>
                                                                <w:rPr>
                                                                  <w:b/>
                                                                  <w:bCs/>
                                                                  <w:sz w:val="20"/>
                                                                  <w:szCs w:val="20"/>
                                                                  <w:lang w:val="da-DK"/>
                                                                </w:rPr>
                                                                <w:alias w:val="#Nav: /Header/Line/LineNo_Line"/>
                                                                <w:tag w:val="#Nav: Standard_Sales_Invoice/1306"/>
                                                                <w:id w:val="-29873433"/>
                                                                <w:placeholder>
                                                                  <w:docPart w:val="58B420060FCE4158B89924BF81D65462"/>
                                                                </w:placeholder>
                                                                <w:dataBinding w:prefixMappings="xmlns:ns0='urn:microsoft-dynamics-nav/reports/Standard_Sales_Invoice/1306/'" w:xpath="/ns0:NavWordReportXmlPart[1]/ns0:Header[1]/ns0:Line[1]/ns0:LineNo_Line[1]" w:storeItemID="{DFF8BEC2-C0A4-435F-9715-E42E03FFB647}"/>
                                                                <w:text/>
                                                              </w:sdtPr>
                                                              <w:sdtEndPr/>
                                                              <w:sdtContent>
                                                                <w:r w:rsidRPr="002B7B82" w:rsidR="002019AA">
                                                                  <w:rPr>
                                                                    <w:b/>
                                                                    <w:bCs/>
                                                                    <w:sz w:val="20"/>
                                                                    <w:szCs w:val="20"/>
                                                                    <w:lang w:val="da-DK"/>
                                                                  </w:rPr>
                                                                  <w:t>LineNo_Line</w:t>
                                                                </w:r>
                                                              </w:sdtContent>
                                                            </w:sdt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349" w:type="dxa"/>
                                                            <w:tcBorders>
                                                              <w:bottom w:val="nil"/>
                                                            </w:tcBorders>
                                                            <w:vAlign w:val="center"/>
                                                          </w:tcPr>
                                                          <w:sdt>
                                                            <w:sdtPr>
                                                              <w:rPr>
                                                                <w:b/>
                                                                <w:bCs/>
                                                                <w:sz w:val="20"/>
                                                                <w:szCs w:val="20"/>
                                                                <w:lang w:val="da-DK"/>
                                                              </w:rPr>
                                                              <w:alias w:val="#Nav: /Header/Line/ItemNo_Line"/>
                                                              <w:tag w:val="#Nav: Standard_Sales_Invoice/1306"/>
                                                              <w:id w:val="260120110"/>
                                                              <w:placeholder>
                                                                <w:docPart w:val="2CE57A1DF90549BE83DEF37D26757643"/>
                                                              </w:placeholder>
                                                              <w:dataBinding w:prefixMappings="xmlns:ns0='urn:microsoft-dynamics-nav/reports/Standard_Sales_Invoice/1306/'" w:xpath="/ns0:NavWordReportXmlPart[1]/ns0:Header[1]/ns0:Line[1]/ns0:ItemNo_Line[1]" w:storeItemID="{DFF8BEC2-C0A4-435F-9715-E42E03FFB647}"/>
                                                              <w15:appearance w15:val="hidden"/>
                                                              <w:text/>
                                                            </w:sdtPr>
                                                            <w:sdtEndPr/>
                                                            <w:sdtContent>
                                                              <w:p w:rsidRPr="00865FB7" w:rsidR="00D3403D" w:rsidP="00FE50FE" w:rsidRDefault="00EC6FFE" w14:paraId="7A0EF900" w14:textId="7951E168">
                                                                <w:pPr>
                                                                  <w:rPr>
                                                                    <w:b/>
                                                                    <w:bCs/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b/>
                                                                    <w:bCs/>
                                                                    <w:sz w:val="20"/>
                                                                    <w:szCs w:val="20"/>
                                                                    <w:lang w:val="da-DK"/>
                                                                  </w:rPr>
                                                                  <w:t>ItemNo_Line</w:t>
                                                                </w:r>
                                                              </w:p>
                                                            </w:sdtContent>
                                                          </w:sdt>
                                                        </w:tc>
                                                        <w:sdt>
                                                          <w:sdtPr>
                                                            <w:rPr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alias w:val="#Nav: /Header/Line/Description_Line"/>
                                                            <w:tag w:val="#Nav: Standard_Sales_Invoice/1306"/>
                                                            <w:id w:val="-1420935410"/>
                                                            <w:placeholder>
                                                              <w:docPart w:val="17B058E6841A42929742A16A366BB577"/>
                                                            </w:placeholder>
                                                            <w:dataBinding w:prefixMappings="xmlns:ns0='urn:microsoft-dynamics-nav/reports/Standard_Sales_Invoice/1306/'" w:xpath="/ns0:NavWordReportXmlPart[1]/ns0:Header[1]/ns0:Line[1]/ns0:Description_Line[1]" w:storeItemID="{DFF8BEC2-C0A4-435F-9715-E42E03FFB647}"/>
                                                            <w15:appearance w15:val="hidden"/>
                                                            <w:text/>
                                                          </w:sdtPr>
                                                          <w:sdtEndPr/>
                                                          <w:sdtContent>
                                                            <w:tc>
                                                              <w:tcPr>
                                                                <w:tcW w:w="1559" w:type="dxa"/>
                                                                <w:tcBorders>
                                                                  <w:bottom w:val="nil"/>
                                                                </w:tcBorders>
                                                                <w:vAlign w:val="center"/>
                                                              </w:tcPr>
                                                              <w:p w:rsidRPr="00026973" w:rsidR="00D3403D" w:rsidP="00FE50FE" w:rsidRDefault="00EC6FFE" w14:paraId="639FBBBC" w14:textId="278741A7">
                                                                <w:pPr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  <w:proofErr w:type="spellStart"/>
                                                                <w:r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Description_Line</w:t>
                                                                </w:r>
                                                                <w:proofErr w:type="spellEnd"/>
                                                              </w:p>
                                                            </w:tc>
                                                          </w:sdtContent>
                                                        </w:sdt>
                                                        <w:sdt>
                                                          <w:sdtPr>
                                                            <w:rPr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alias w:val="#Nav: /Header/Line/Description_2"/>
                                                            <w:tag w:val="#Nav: Standard_Sales_Invoice/1306"/>
                                                            <w:id w:val="1682704006"/>
                                                            <w:placeholder>
                                                              <w:docPart w:val="DefaultPlaceholder_-1854013440"/>
                                                            </w:placeholder>
                                                            <w15:dataBinding w:prefixMappings="xmlns:ns0='urn:microsoft-dynamics-nav/reports/Standard_Sales_Invoice/1306/'" w:xpath="/ns0:NavWordReportXmlPart[1]/ns0:Header[1]/ns0:Line[1]/ns0:Description_2[1]" w:storeItemID="{DFF8BEC2-C0A4-435F-9715-E42E03FFB647}" w16sdtdh:storeItemChecksum="IDnZuQ=="/>
                                                          </w:sdtPr>
                                                          <w:sdtEndPr/>
                                                          <w:sdtContent>
                                                            <w:tc>
                                                              <w:tcPr>
                                                                <w:tcW w:w="1377" w:type="dxa"/>
                                                                <w:tcBorders>
                                                                  <w:bottom w:val="nil"/>
                                                                </w:tcBorders>
                                                                <w:vAlign w:val="center"/>
                                                              </w:tcPr>
                                                              <w:p w:rsidRPr="00026973" w:rsidR="00D3403D" w:rsidP="00FE50FE" w:rsidRDefault="00FE50FE" w14:paraId="01F216B5" w14:textId="7A4D577F">
                                                                <w:pPr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Description_2</w:t>
                                                                </w:r>
                                                              </w:p>
                                                            </w:tc>
                                                          </w:sdtContent>
                                                        </w:sdt>
                                                        <w:sdt>
                                                          <w:sdtPr>
                                                            <w:rPr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alias w:val="#Nav: /Header/Line/Quantity_Line"/>
                                                            <w:tag w:val="#Nav: Standard_Sales_Invoice/1306"/>
                                                            <w:id w:val="382909601"/>
                                                            <w:placeholder>
                                                              <w:docPart w:val="C288E8DE8E1642B2AEA67955767509AB"/>
                                                            </w:placeholder>
                                                            <w:dataBinding w:prefixMappings="xmlns:ns0='urn:microsoft-dynamics-nav/reports/Standard_Sales_Invoice/1306/'" w:xpath="/ns0:NavWordReportXmlPart[1]/ns0:Header[1]/ns0:Line[1]/ns0:Quantity_Line[1]" w:storeItemID="{DFF8BEC2-C0A4-435F-9715-E42E03FFB647}"/>
                                                            <w15:appearance w15:val="hidden"/>
                                                            <w:text/>
                                                          </w:sdtPr>
                                                          <w:sdtEndPr/>
                                                          <w:sdtContent>
                                                            <w:tc>
                                                              <w:tcPr>
                                                                <w:tcW w:w="1458" w:type="dxa"/>
                                                                <w:tcBorders>
                                                                  <w:bottom w:val="nil"/>
                                                                </w:tcBorders>
                                                                <w:vAlign w:val="center"/>
                                                              </w:tcPr>
                                                              <w:p w:rsidRPr="00865FB7" w:rsidR="00D3403D" w:rsidP="00FE50FE" w:rsidRDefault="00EC6FFE" w14:paraId="3F5DD773" w14:textId="1EF85422">
                                                                <w:pPr>
                                                                  <w:pStyle w:val="RightAlign"/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  <w:lang w:val="en-US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Quantity_Line</w:t>
                                                                </w:r>
                                                              </w:p>
                                                            </w:tc>
                                                          </w:sdtContent>
                                                        </w:sdt>
                                                        <w:tc>
                                                          <w:tcPr>
                                                            <w:tcW w:w="72" w:type="dxa"/>
                                                            <w:tcBorders>
                                                              <w:bottom w:val="nil"/>
                                                            </w:tcBorders>
                                                            <w:vAlign w:val="center"/>
                                                          </w:tcPr>
                                                          <w:p w:rsidRPr="008E077C" w:rsidR="00D3403D" w:rsidP="00380151" w:rsidRDefault="00D3403D" w14:paraId="0E1F2B61" w14:textId="166FA2FA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color w:val="595959" w:themeColor="text1" w:themeTint="A6"/>
                                                                <w:sz w:val="20"/>
                                                                <w:szCs w:val="20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  <w:sdt>
                                                          <w:sdtPr>
                                                            <w:rPr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alias w:val="#Nav: /Header/Line/UnitPrice"/>
                                                            <w:tag w:val="#Nav: Standard_Sales_Invoice/1306"/>
                                                            <w:id w:val="773364929"/>
                                                            <w:placeholder>
                                                              <w:docPart w:val="F4D7758065484AFF8BED57F12A9C7E2A"/>
                                                            </w:placeholder>
                                                            <w:dataBinding w:prefixMappings="xmlns:ns0='urn:microsoft-dynamics-nav/reports/Standard_Sales_Invoice/1306/'" w:xpath="/ns0:NavWordReportXmlPart[1]/ns0:Header[1]/ns0:Line[1]/ns0:UnitPrice[1]" w:storeItemID="{DFF8BEC2-C0A4-435F-9715-E42E03FFB647}"/>
                                                            <w15:appearance w15:val="hidden"/>
                                                            <w:text/>
                                                          </w:sdtPr>
                                                          <w:sdtEndPr/>
                                                          <w:sdtContent>
                                                            <w:tc>
                                                              <w:tcPr>
                                                                <w:tcW w:w="810" w:type="dxa"/>
                                                                <w:gridSpan w:val="2"/>
                                                                <w:tcBorders>
                                                                  <w:bottom w:val="nil"/>
                                                                </w:tcBorders>
                                                                <w:vAlign w:val="center"/>
                                                              </w:tcPr>
                                                              <w:p w:rsidRPr="00865FB7" w:rsidR="00D3403D" w:rsidP="00FE50FE" w:rsidRDefault="00EC6FFE" w14:paraId="5CCFCF20" w14:textId="376A3B25">
                                                                <w:pPr>
                                                                  <w:pStyle w:val="RightAlign"/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  <w:lang w:val="en-US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UnitPrice</w:t>
                                                                </w:r>
                                                              </w:p>
                                                            </w:tc>
                                                          </w:sdtContent>
                                                        </w:sdt>
                                                        <w:sdt>
                                                          <w:sdtPr>
                                                            <w:rPr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alias w:val="#Nav: /Header/Line/LineDiscountPercent_Line"/>
                                                            <w:tag w:val="#Nav: Standard_Sales_Invoice/1306"/>
                                                            <w:id w:val="-447999485"/>
                                                            <w:placeholder>
                                                              <w:docPart w:val="B4B50464DF2946399BA31C8F9EF456F7"/>
                                                            </w:placeholder>
                                                            <w:dataBinding w:prefixMappings="xmlns:ns0='urn:microsoft-dynamics-nav/reports/Standard_Sales_Invoice/1306/'" w:xpath="/ns0:NavWordReportXmlPart[1]/ns0:Header[1]/ns0:Line[1]/ns0:LineDiscountPercent_Line[1]" w:storeItemID="{DFF8BEC2-C0A4-435F-9715-E42E03FFB647}"/>
                                                            <w:text/>
                                                          </w:sdtPr>
                                                          <w:sdtEndPr/>
                                                          <w:sdtContent>
                                                            <w:tc>
                                                              <w:tcPr>
                                                                <w:tcW w:w="1528" w:type="dxa"/>
                                                                <w:gridSpan w:val="2"/>
                                                                <w:tcBorders>
                                                                  <w:bottom w:val="nil"/>
                                                                </w:tcBorders>
                                                                <w:vAlign w:val="center"/>
                                                              </w:tcPr>
                                                              <w:p w:rsidRPr="00026973" w:rsidR="00D3403D" w:rsidP="00FE50FE" w:rsidRDefault="00D3403D" w14:paraId="2B49E2E1" w14:textId="659EF96D">
                                                                <w:pPr>
                                                                  <w:pStyle w:val="RightAlign"/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</w:pPr>
                                                                <w:r w:rsidRPr="002B7B82"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LineDiscountPercent_Line</w:t>
                                                                </w:r>
                                                              </w:p>
                                                            </w:tc>
                                                          </w:sdtContent>
                                                        </w:sdt>
                                                        <w:sdt>
                                                          <w:sdtPr>
                                                            <w:rPr>
                                                              <w:sz w:val="20"/>
                                                              <w:szCs w:val="20"/>
                                                            </w:rPr>
                                                            <w:alias w:val="#Nav: /Header/Line/LineAmount_Line"/>
                                                            <w:tag w:val="#Nav: Standard_Sales_Invoice/1306"/>
                                                            <w:id w:val="-1829895906"/>
                                                            <w:placeholder>
                                                              <w:docPart w:val="2D15C5EA80104274B8A2ED2D87C091E1"/>
                                                            </w:placeholder>
                                                            <w:dataBinding w:prefixMappings="xmlns:ns0='urn:microsoft-dynamics-nav/reports/Standard_Sales_Invoice/1306/'" w:xpath="/ns0:NavWordReportXmlPart[1]/ns0:Header[1]/ns0:Line[1]/ns0:LineAmount_Line[1]" w:storeItemID="{DFF8BEC2-C0A4-435F-9715-E42E03FFB647}"/>
                                                            <w15:appearance w15:val="hidden"/>
                                                            <w:text/>
                                                          </w:sdtPr>
                                                          <w:sdtEndPr/>
                                                          <w:sdtContent>
                                                            <w:tc>
                                                              <w:tcPr>
                                                                <w:tcW w:w="1352" w:type="dxa"/>
                                                                <w:tcBorders>
                                                                  <w:bottom w:val="nil"/>
                                                                </w:tcBorders>
                                                                <w:tcMar>
                                                                  <w:right w:w="0" w:type="dxa"/>
                                                                </w:tcMar>
                                                                <w:vAlign w:val="center"/>
                                                              </w:tcPr>
                                                              <w:p w:rsidRPr="00865FB7" w:rsidR="00D3403D" w:rsidP="00FE50FE" w:rsidRDefault="00EC6FFE" w14:paraId="5B228A36" w14:textId="610FA740">
                                                                <w:pPr>
                                                                  <w:pStyle w:val="RightAlign"/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  <w:lang w:val="en-US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sz w:val="20"/>
                                                                    <w:szCs w:val="20"/>
                                                                  </w:rPr>
                                                                  <w:t>LineAmount_Line</w:t>
                                                                </w:r>
                                                              </w:p>
                                                            </w:tc>
                                                          </w:sdtContent>
                                                        </w:sdt>
                                                      </w:tr>
                                                    </w:sdtContent>
                                                  </w:sdt>
                                                </w:sdtContent>
                                              </w:sdt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tr w:rsidRPr="00F00ADB" w:rsidR="00D3403D" w:rsidTr="00356818" w14:paraId="4245B462" w14:textId="1F18D146">
        <w:trPr>
          <w:trHeight w:val="233"/>
        </w:trPr>
        <w:tc>
          <w:tcPr>
            <w:tcW w:w="8304" w:type="dxa"/>
            <w:gridSpan w:val="7"/>
            <w:vMerge w:val="restart"/>
            <w:tcBorders>
              <w:top w:val="single" w:color="7E97AD" w:themeColor="accent1" w:sz="12" w:space="0"/>
              <w:left w:val="single" w:color="7E97AD" w:themeColor="accent1" w:sz="12" w:space="0"/>
              <w:right w:val="single" w:color="7E97AD" w:themeColor="accent1" w:sz="12" w:space="0"/>
            </w:tcBorders>
          </w:tcPr>
          <w:p w:rsidRPr="00B83D29" w:rsidR="00D3403D" w:rsidP="006D24C0" w:rsidRDefault="00D3403D" w14:paraId="29AB1E22" w14:textId="0EFBDA53">
            <w:pPr>
              <w:pStyle w:val="Piedepgina"/>
              <w:spacing w:line="36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D71F69">
              <w:rPr>
                <w:b/>
                <w:bCs/>
                <w:i/>
                <w:iCs/>
                <w:sz w:val="20"/>
                <w:szCs w:val="20"/>
              </w:rPr>
              <w:t xml:space="preserve">  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 </w:t>
            </w:r>
            <w:r w:rsidRPr="000C1751">
              <w:rPr>
                <w:b/>
                <w:bCs/>
                <w:i/>
                <w:iCs/>
                <w:sz w:val="20"/>
                <w:szCs w:val="20"/>
                <w:u w:val="single"/>
              </w:rPr>
              <w:t>Bank Information</w:t>
            </w:r>
          </w:p>
          <w:p w:rsidR="00D3403D" w:rsidP="006D24C0" w:rsidRDefault="00D3403D" w14:paraId="24B0B4AF" w14:textId="1A2D7DA5">
            <w:pPr>
              <w:pStyle w:val="Piedepgina"/>
              <w:tabs>
                <w:tab w:val="clear" w:pos="4680"/>
                <w:tab w:val="clear" w:pos="9360"/>
                <w:tab w:val="center" w:pos="52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Financial Institution: JPMorgan Chase Bank, N.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             ABA No. (9 digits): 267084131</w:t>
            </w:r>
          </w:p>
          <w:p w:rsidR="00D3403D" w:rsidP="006D24C0" w:rsidRDefault="00D3403D" w14:paraId="2A105193" w14:textId="5E39E6E6">
            <w:pPr>
              <w:pStyle w:val="Piedepgina"/>
              <w:tabs>
                <w:tab w:val="left" w:pos="669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Address: 2495 NW 87</w:t>
            </w:r>
            <w:r w:rsidRPr="000A38DB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Ave., Doral, Florida 33172          Swift code: CHASUS33</w:t>
            </w:r>
          </w:p>
          <w:p w:rsidR="00D3403D" w:rsidP="006D24C0" w:rsidRDefault="00D3403D" w14:paraId="4F16507D" w14:textId="6E5BFC17">
            <w:pPr>
              <w:pStyle w:val="Piedepgin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Company Name: NorAm Management, LLC</w:t>
            </w:r>
            <w:r>
              <w:rPr>
                <w:sz w:val="20"/>
                <w:szCs w:val="20"/>
              </w:rPr>
              <w:tab/>
              <w:t xml:space="preserve">                        Account Type: Checking</w:t>
            </w:r>
          </w:p>
          <w:p w:rsidRPr="00B83D29" w:rsidR="00D3403D" w:rsidP="006D24C0" w:rsidRDefault="00D3403D" w14:paraId="66628AD6" w14:textId="4DAB12E5">
            <w:pPr>
              <w:pStyle w:val="Sinespaciado"/>
            </w:pPr>
            <w:r>
              <w:rPr>
                <w:sz w:val="20"/>
                <w:szCs w:val="20"/>
              </w:rPr>
              <w:t xml:space="preserve">  Account No. 897568876</w:t>
            </w:r>
            <w:r>
              <w:rPr>
                <w:sz w:val="20"/>
                <w:szCs w:val="20"/>
              </w:rPr>
              <w:tab/>
              <w:t xml:space="preserve">                                                           Currency: US</w:t>
            </w:r>
            <w:r w:rsidR="00DA05F6">
              <w:rPr>
                <w:sz w:val="20"/>
                <w:szCs w:val="20"/>
              </w:rPr>
              <w:t>D</w:t>
            </w:r>
          </w:p>
        </w:tc>
        <w:tc>
          <w:tcPr>
            <w:tcW w:w="2030" w:type="dxa"/>
            <w:gridSpan w:val="2"/>
            <w:tcBorders>
              <w:top w:val="nil"/>
              <w:left w:val="single" w:color="7E97AD" w:themeColor="accent1" w:sz="12" w:space="0"/>
            </w:tcBorders>
            <w:vAlign w:val="center"/>
          </w:tcPr>
          <w:p w:rsidRPr="004D560C" w:rsidR="00D3403D" w:rsidP="00696075" w:rsidRDefault="00D3403D" w14:paraId="1F4DB64A" w14:textId="4B4BC087">
            <w:pPr>
              <w:pStyle w:val="Sinespaciad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D560C">
              <w:rPr>
                <w:rFonts w:asciiTheme="majorHAnsi" w:hAnsiTheme="majorHAnsi"/>
                <w:color w:val="7E97AD" w:themeColor="accent1"/>
                <w:sz w:val="24"/>
                <w:szCs w:val="24"/>
              </w:rPr>
              <w:t>Subtotal</w:t>
            </w:r>
          </w:p>
        </w:tc>
        <w:tc>
          <w:tcPr>
            <w:tcW w:w="1366" w:type="dxa"/>
            <w:gridSpan w:val="2"/>
            <w:tcBorders>
              <w:top w:val="nil"/>
              <w:left w:val="nil"/>
            </w:tcBorders>
            <w:vAlign w:val="center"/>
          </w:tcPr>
          <w:sdt>
            <w:sdtPr>
              <w:alias w:val="#Nav: /Header/Totals/TotalAmountExclInclVAT"/>
              <w:tag w:val="#Nav: Standard_Sales_Invoice/1306"/>
              <w:id w:val="-952783338"/>
              <w:placeholder>
                <w:docPart w:val="4E43D60F0B974BF5B15DDE2553E68C7E"/>
              </w:placeholder>
              <w:dataBinding w:prefixMappings="xmlns:ns0='urn:microsoft-dynamics-nav/reports/Standard_Sales_Invoice/1306/'" w:xpath="/ns0:NavWordReportXmlPart[1]/ns0:Header[1]/ns0:Totals[1]/ns0:TotalAmountExclInclVAT[1]" w:storeItemID="{DFF8BEC2-C0A4-435F-9715-E42E03FFB647}"/>
              <w15:appearance w15:val="hidden"/>
              <w:text/>
            </w:sdtPr>
            <w:sdtEndPr/>
            <w:sdtContent>
              <w:p w:rsidRPr="00D36D94" w:rsidR="00D3403D" w:rsidP="00380151" w:rsidRDefault="00EC6FFE" w14:paraId="16211F1C" w14:textId="39E7779E">
                <w:pPr>
                  <w:pStyle w:val="RightAlign"/>
                  <w:rPr>
                    <w:color w:val="808080" w:themeColor="background1" w:themeShade="80"/>
                  </w:rPr>
                </w:pPr>
                <w:r w:rsidRPr="006C7074">
                  <w:t>TotalAmountExclInclVAT</w:t>
                </w:r>
              </w:p>
            </w:sdtContent>
          </w:sdt>
        </w:tc>
      </w:tr>
      <w:tr w:rsidRPr="00F00ADB" w:rsidR="00D3403D" w:rsidTr="0079341E" w14:paraId="71D5AF30" w14:textId="77777777">
        <w:trPr>
          <w:trHeight w:val="317"/>
        </w:trPr>
        <w:tc>
          <w:tcPr>
            <w:tcW w:w="8304" w:type="dxa"/>
            <w:gridSpan w:val="7"/>
            <w:vMerge/>
            <w:tcBorders>
              <w:left w:val="single" w:color="7E97AD" w:themeColor="accent1" w:sz="12" w:space="0"/>
              <w:right w:val="single" w:color="7E97AD" w:themeColor="accent1" w:sz="12" w:space="0"/>
            </w:tcBorders>
          </w:tcPr>
          <w:p w:rsidRPr="00D045A2" w:rsidR="00D3403D" w:rsidP="006D24C0" w:rsidRDefault="00D3403D" w14:paraId="00135A73" w14:textId="7B9F2BF2">
            <w:pPr>
              <w:pStyle w:val="Sinespaciad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30" w:type="dxa"/>
            <w:gridSpan w:val="2"/>
            <w:tcBorders>
              <w:left w:val="single" w:color="7E97AD" w:themeColor="accent1" w:sz="12" w:space="0"/>
              <w:bottom w:val="nil"/>
            </w:tcBorders>
            <w:vAlign w:val="center"/>
          </w:tcPr>
          <w:p w:rsidRPr="004D560C" w:rsidR="00D3403D" w:rsidP="00696075" w:rsidRDefault="00D3403D" w14:paraId="6E410969" w14:textId="05272F3C">
            <w:pPr>
              <w:pStyle w:val="Sinespaciad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D560C">
              <w:rPr>
                <w:rFonts w:asciiTheme="majorHAnsi" w:hAnsiTheme="majorHAnsi"/>
                <w:color w:val="7E97AD" w:themeColor="accent1"/>
                <w:sz w:val="24"/>
                <w:szCs w:val="24"/>
              </w:rPr>
              <w:t>Tax</w:t>
            </w:r>
          </w:p>
        </w:tc>
        <w:tc>
          <w:tcPr>
            <w:tcW w:w="1366" w:type="dxa"/>
            <w:gridSpan w:val="2"/>
            <w:tcBorders>
              <w:left w:val="nil"/>
              <w:bottom w:val="nil"/>
            </w:tcBorders>
            <w:vAlign w:val="center"/>
          </w:tcPr>
          <w:sdt>
            <w:sdtPr>
              <w:rPr>
                <w:lang w:val="en-US"/>
              </w:rPr>
              <w:alias w:val="#Nav: /Header/Totals/TotalVATAmount"/>
              <w:tag w:val="#Nav: Standard_Sales_Invoice/1306"/>
              <w:id w:val="-1046678038"/>
              <w:placeholder>
                <w:docPart w:val="764DECC4037C4D89AAF8373E19ADB5E0"/>
              </w:placeholder>
              <w:dataBinding w:prefixMappings="xmlns:ns0='urn:microsoft-dynamics-nav/reports/Standard_Sales_Invoice/1306/'" w:xpath="/ns0:NavWordReportXmlPart[1]/ns0:Header[1]/ns0:Totals[1]/ns0:TotalVATAmount[1]" w:storeItemID="{DFF8BEC2-C0A4-435F-9715-E42E03FFB647}"/>
              <w15:appearance w15:val="hidden"/>
              <w:text/>
            </w:sdtPr>
            <w:sdtEndPr/>
            <w:sdtContent>
              <w:p w:rsidRPr="00D36D94" w:rsidR="00D3403D" w:rsidP="00380151" w:rsidRDefault="00EC6FFE" w14:paraId="34490F1E" w14:textId="516BBF98">
                <w:pPr>
                  <w:pStyle w:val="RightAlign"/>
                  <w:tabs>
                    <w:tab w:val="center" w:pos="967"/>
                    <w:tab w:val="right" w:pos="1934"/>
                  </w:tabs>
                  <w:rPr>
                    <w:lang w:val="en-US"/>
                  </w:rPr>
                </w:pPr>
                <w:proofErr w:type="spellStart"/>
                <w:r w:rsidRPr="006C7074">
                  <w:rPr>
                    <w:lang w:val="en-US"/>
                  </w:rPr>
                  <w:t>TotalVATAmount</w:t>
                </w:r>
                <w:proofErr w:type="spellEnd"/>
              </w:p>
            </w:sdtContent>
          </w:sdt>
        </w:tc>
      </w:tr>
      <w:tr w:rsidRPr="00F00ADB" w:rsidR="0079341E" w:rsidTr="0079341E" w14:paraId="5F6E1F6E" w14:textId="45D5E860">
        <w:trPr>
          <w:cantSplit/>
          <w:trHeight w:val="533"/>
        </w:trPr>
        <w:tc>
          <w:tcPr>
            <w:tcW w:w="8304" w:type="dxa"/>
            <w:gridSpan w:val="7"/>
            <w:vMerge/>
            <w:tcBorders>
              <w:left w:val="single" w:color="7E97AD" w:themeColor="accent1" w:sz="12" w:space="0"/>
              <w:bottom w:val="single" w:color="7E97AD" w:themeColor="accent1" w:sz="12" w:space="0"/>
              <w:right w:val="single" w:color="7E97AD" w:themeColor="accent1" w:sz="12" w:space="0"/>
            </w:tcBorders>
          </w:tcPr>
          <w:p w:rsidRPr="00D045A2" w:rsidR="0079341E" w:rsidP="006D24C0" w:rsidRDefault="0079341E" w14:paraId="16481209" w14:textId="6A8F0A04">
            <w:pPr>
              <w:pStyle w:val="Sinespaciado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030" w:type="dxa"/>
            <w:gridSpan w:val="2"/>
            <w:tcBorders>
              <w:left w:val="single" w:color="7E97AD" w:themeColor="accent1" w:sz="12" w:space="0"/>
              <w:bottom w:val="single" w:color="auto" w:sz="4" w:space="0"/>
            </w:tcBorders>
            <w:vAlign w:val="center"/>
          </w:tcPr>
          <w:p w:rsidRPr="004D560C" w:rsidR="0079341E" w:rsidP="00696075" w:rsidRDefault="0079341E" w14:paraId="296122A9" w14:textId="5A7993C7">
            <w:pPr>
              <w:pStyle w:val="Sinespaciado"/>
              <w:jc w:val="center"/>
              <w:rPr>
                <w:rFonts w:asciiTheme="majorHAnsi" w:hAnsiTheme="majorHAnsi"/>
                <w:color w:val="7E97AD" w:themeColor="accent1"/>
                <w:sz w:val="24"/>
                <w:szCs w:val="24"/>
              </w:rPr>
            </w:pPr>
            <w:r w:rsidRPr="004D560C">
              <w:rPr>
                <w:rFonts w:asciiTheme="majorHAnsi" w:hAnsiTheme="majorHAnsi"/>
                <w:color w:val="7E97AD" w:themeColor="accent1"/>
                <w:sz w:val="24"/>
                <w:szCs w:val="24"/>
              </w:rPr>
              <w:t>Total $</w:t>
            </w:r>
          </w:p>
        </w:tc>
        <w:sdt>
          <w:sdtPr>
            <w:rPr>
              <w:lang w:val="en-US"/>
            </w:rPr>
            <w:alias w:val="#Nav: /Header/Totals/TotalAmountIncludingVAT"/>
            <w:tag w:val="#Nav: Standard_Sales_Invoice/1306"/>
            <w:id w:val="-2107647331"/>
            <w:placeholder>
              <w:docPart w:val="4A91BB965C6B4C539E30AC8AE2D39BF0"/>
            </w:placeholder>
            <w:dataBinding w:prefixMappings="xmlns:ns0='urn:microsoft-dynamics-nav/reports/Standard_Sales_Invoice/1306/'" w:xpath="/ns0:NavWordReportXmlPart[1]/ns0:Header[1]/ns0:Totals[1]/ns0:TotalAmountIncludingVAT[1]" w:storeItemID="{DFF8BEC2-C0A4-435F-9715-E42E03FFB647}"/>
            <w15:appearance w15:val="hidden"/>
            <w:text/>
          </w:sdtPr>
          <w:sdtEndPr/>
          <w:sdtContent>
            <w:tc>
              <w:tcPr>
                <w:tcW w:w="1366" w:type="dxa"/>
                <w:gridSpan w:val="2"/>
                <w:tcBorders>
                  <w:left w:val="nil"/>
                  <w:bottom w:val="single" w:color="auto" w:sz="4" w:space="0"/>
                </w:tcBorders>
                <w:vAlign w:val="center"/>
              </w:tcPr>
              <w:p w:rsidRPr="00D36D94" w:rsidR="0079341E" w:rsidP="00380151" w:rsidRDefault="0079341E" w14:paraId="3A40755B" w14:textId="7D694993">
                <w:pPr>
                  <w:pStyle w:val="RightAlign"/>
                  <w:rPr>
                    <w:color w:val="808080" w:themeColor="background1" w:themeShade="80"/>
                    <w:lang w:val="en-US"/>
                  </w:rPr>
                </w:pPr>
                <w:proofErr w:type="spellStart"/>
                <w:r w:rsidRPr="006C7074">
                  <w:rPr>
                    <w:lang w:val="en-US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A035AD" w:rsidP="004905D7" w:rsidRDefault="00A035AD" w14:paraId="5D6E3A28" w14:textId="441C8AF9">
      <w:pPr>
        <w:pStyle w:val="Cierre"/>
        <w:ind w:left="0"/>
        <w:jc w:val="left"/>
      </w:pPr>
    </w:p>
    <w:sectPr w:rsidR="00A035AD" w:rsidSect="001C7484">
      <w:headerReference w:type="default" r:id="rId8"/>
      <w:footerReference w:type="default" r:id="rId9"/>
      <w:headerReference w:type="first" r:id="rId10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0A79" w:rsidP="00E40C63" w:rsidRDefault="00E20A79" w14:paraId="4EAF22DB" w14:textId="77777777">
      <w:pPr>
        <w:spacing w:after="0"/>
      </w:pPr>
      <w:r>
        <w:separator/>
      </w:r>
    </w:p>
  </w:endnote>
  <w:endnote w:type="continuationSeparator" w:id="0">
    <w:p w:rsidR="00E20A79" w:rsidP="00E40C63" w:rsidRDefault="00E20A79" w14:paraId="35FE3137" w14:textId="77777777">
      <w:pPr>
        <w:spacing w:after="0"/>
      </w:pPr>
      <w:r>
        <w:continuationSeparator/>
      </w:r>
    </w:p>
  </w:endnote>
  <w:endnote w:type="continuationNotice" w:id="1">
    <w:p w:rsidR="00E20A79" w:rsidRDefault="00E20A79" w14:paraId="30D04029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1D1CE2" w:rsidTr="00C43401" w14:paraId="365BF0F3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aconcuadrcula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928"/>
          </w:tblGrid>
          <w:tr w:rsidR="00C43401" w:rsidTr="00C43401" w14:paraId="35C9C857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DFF8BEC2-C0A4-435F-9715-E42E03FFB647}"/>
                <w:text/>
              </w:sdtPr>
              <w:sdtEndPr/>
              <w:sdtContent>
                <w:tc>
                  <w:tcPr>
                    <w:tcW w:w="5000" w:type="pct"/>
                  </w:tcPr>
                  <w:p w:rsidR="00C43401" w:rsidP="0090637C" w:rsidRDefault="00C43401" w14:paraId="77F965F8" w14:textId="77777777">
                    <w:pPr>
                      <w:pStyle w:val="Sinespaciado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9178527" w14:textId="77777777">
          <w:pPr>
            <w:pStyle w:val="Sinespaciado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00377492" w14:textId="77777777">
    <w:pPr>
      <w:pStyle w:val="Piedepgina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0A79" w:rsidP="00E40C63" w:rsidRDefault="00E20A79" w14:paraId="6FFFD59A" w14:textId="77777777">
      <w:pPr>
        <w:spacing w:after="0"/>
      </w:pPr>
      <w:r>
        <w:separator/>
      </w:r>
    </w:p>
  </w:footnote>
  <w:footnote w:type="continuationSeparator" w:id="0">
    <w:p w:rsidR="00E20A79" w:rsidP="00E40C63" w:rsidRDefault="00E20A79" w14:paraId="0CC0CA81" w14:textId="77777777">
      <w:pPr>
        <w:spacing w:after="0"/>
      </w:pPr>
      <w:r>
        <w:continuationSeparator/>
      </w:r>
    </w:p>
  </w:footnote>
  <w:footnote w:type="continuationNotice" w:id="1">
    <w:p w:rsidR="00E20A79" w:rsidRDefault="00E20A79" w14:paraId="461135E8" w14:textId="7777777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D1CE2" w:rsidR="00D6006D" w:rsidP="00D6006D" w:rsidRDefault="00D6006D" w14:paraId="7AA79FAF" w14:textId="77777777">
    <w:pPr>
      <w:pStyle w:val="Encabezado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27" w:type="pct"/>
      <w:tblInd w:w="-900" w:type="dxa"/>
      <w:tblLook w:val="04A0" w:firstRow="1" w:lastRow="0" w:firstColumn="1" w:lastColumn="0" w:noHBand="0" w:noVBand="1"/>
      <w:tblDescription w:val="Contact information"/>
    </w:tblPr>
    <w:tblGrid>
      <w:gridCol w:w="6170"/>
      <w:gridCol w:w="5269"/>
    </w:tblGrid>
    <w:tr w:rsidRPr="002A0256" w:rsidR="002A0256" w:rsidTr="00B96AF2" w14:paraId="5194B6C6" w14:textId="77777777">
      <w:tc>
        <w:tcPr>
          <w:tcW w:w="6169" w:type="dxa"/>
        </w:tcPr>
        <w:sdt>
          <w:sdtPr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alias w:val="#Nav: /Header/CompanyPicture"/>
            <w:tag w:val="#Nav: Standard_Sales_Invoice/1306"/>
            <w:id w:val="1556119624"/>
            <w:dataBinding w:prefixMappings="xmlns:ns0='urn:microsoft-dynamics-nav/reports/Standard_Sales_Invoice/1306/'" w:xpath="/ns0:NavWordReportXmlPart[1]/ns0:Header[1]/ns0:CompanyPicture[1]" w:storeItemID="{DFF8BEC2-C0A4-435F-9715-E42E03FFB647}"/>
            <w:picture/>
          </w:sdtPr>
          <w:sdtEndPr/>
          <w:sdtContent>
            <w:p w:rsidR="00B8745F" w:rsidP="00B8745F" w:rsidRDefault="00B50013" w14:paraId="3A31AC1E" w14:textId="649925C8">
              <w:pPr>
                <w:spacing w:before="40" w:after="40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2A0256">
                <w:rPr>
                  <w:rFonts w:ascii="Cambria" w:hAnsi="Cambria" w:eastAsia="Cambria" w:cs="Times New Roman"/>
                  <w:noProof/>
                  <w:color w:val="595959"/>
                  <w:kern w:val="20"/>
                  <w:sz w:val="20"/>
                  <w:szCs w:val="20"/>
                  <w:lang w:val="da-DK" w:eastAsia="da-DK"/>
                </w:rPr>
                <w:drawing>
                  <wp:inline distT="0" distB="0" distL="0" distR="0" wp14:anchorId="624B461E" wp14:editId="088F69B4">
                    <wp:extent cx="1371600" cy="1371600"/>
                    <wp:effectExtent l="0" t="0" r="0" b="0"/>
                    <wp:docPr id="4" name="Pictur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71600" cy="137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  <w:p w:rsidRPr="002A0256" w:rsidR="002A0256" w:rsidP="002A0256" w:rsidRDefault="00E20A79" w14:paraId="1EA4BFD6" w14:textId="75D390BE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-663781537"/>
              <w:placeholder>
                <w:docPart w:val="DefaultPlaceholder_-1854013440"/>
              </w:placeholder>
              <w15:dataBinding w:prefixMappings="xmlns:ns0='urn:microsoft-dynamics-nav/reports/Standard_Sales_Invoice/1306/' " w:xpath="/ns0:NavWordReportXmlPart[1]/ns0:Header[1]/ns0:Page_Lbl[1]" w:storeItemID="{DFF8BEC2-C0A4-435F-9715-E42E03FFB647}" w16sdtdh:storeItemChecksum="IDnZuQ=="/>
            </w:sdtPr>
            <w:sdtEndPr/>
            <w:sdtContent>
              <w:proofErr w:type="spellStart"/>
              <w:r w:rsidR="00FE50FE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Page_Lbl</w:t>
              </w:r>
              <w:proofErr w:type="spellEnd"/>
            </w:sdtContent>
          </w:sdt>
          <w:r w:rsidR="00810757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1/1</w:t>
          </w:r>
        </w:p>
      </w:tc>
      <w:tc>
        <w:tcPr>
          <w:tcW w:w="5269" w:type="dxa"/>
          <w:vAlign w:val="center"/>
        </w:tcPr>
        <w:sdt>
          <w:sdtPr>
            <w:rPr>
              <w:rFonts w:ascii="Cambria" w:hAnsi="Cambria" w:eastAsia="Cambria" w:cs="Times New Roman"/>
              <w:kern w:val="20"/>
              <w:sz w:val="20"/>
              <w:szCs w:val="20"/>
            </w:rPr>
            <w:alias w:val="#Nav: /Header/CompanyAddress1"/>
            <w:tag w:val="#Nav: Standard_Sales_Invoice/1306"/>
            <w:id w:val="-200856324"/>
            <w:placeholder>
              <w:docPart w:val="50AD488138164FC6B7998DC934A5649C"/>
            </w:placeholder>
            <w:dataBinding w:prefixMappings="xmlns:ns0='urn:microsoft-dynamics-nav/reports/Standard_Sales_Invoice/1306/'" w:xpath="/ns0:NavWordReportXmlPart[1]/ns0:Header[1]/ns0:CompanyAddress1[1]" w:storeItemID="{DFF8BEC2-C0A4-435F-9715-E42E03FFB647}"/>
            <w:text/>
          </w:sdtPr>
          <w:sdtEndPr/>
          <w:sdtContent>
            <w:p w:rsidR="00B96AF2" w:rsidP="00B96AF2" w:rsidRDefault="00B96AF2" w14:paraId="091752FF" w14:textId="77777777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6C7074">
                <w:rPr>
                  <w:rFonts w:ascii="Cambria" w:hAnsi="Cambria" w:eastAsia="Cambria" w:cs="Times New Roman"/>
                  <w:kern w:val="20"/>
                  <w:sz w:val="20"/>
                  <w:szCs w:val="20"/>
                </w:rPr>
                <w:t>CompanyAddress1</w:t>
              </w:r>
            </w:p>
          </w:sdtContent>
        </w:sdt>
        <w:sdt>
          <w:sdtPr>
            <w:rPr>
              <w:rFonts w:ascii="Cambria" w:hAnsi="Cambria" w:eastAsia="Cambria" w:cs="Times New Roman"/>
              <w:kern w:val="20"/>
              <w:sz w:val="20"/>
              <w:szCs w:val="20"/>
            </w:rPr>
            <w:alias w:val="#Nav: /Header/CompanyAddress2"/>
            <w:tag w:val="#Nav: Standard_Sales_Invoice/1306"/>
            <w:id w:val="-1904364750"/>
            <w:placeholder>
              <w:docPart w:val="50AD488138164FC6B7998DC934A5649C"/>
            </w:placeholder>
            <w:dataBinding w:prefixMappings="xmlns:ns0='urn:microsoft-dynamics-nav/reports/Standard_Sales_Invoice/1306/'" w:xpath="/ns0:NavWordReportXmlPart[1]/ns0:Header[1]/ns0:CompanyAddress2[1]" w:storeItemID="{DFF8BEC2-C0A4-435F-9715-E42E03FFB647}"/>
            <w:text/>
          </w:sdtPr>
          <w:sdtEndPr/>
          <w:sdtContent>
            <w:p w:rsidR="00B96AF2" w:rsidP="00B96AF2" w:rsidRDefault="00B96AF2" w14:paraId="5ED7BF0E" w14:textId="77777777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6C7074">
                <w:rPr>
                  <w:rFonts w:ascii="Cambria" w:hAnsi="Cambria" w:eastAsia="Cambria" w:cs="Times New Roman"/>
                  <w:kern w:val="20"/>
                  <w:sz w:val="20"/>
                  <w:szCs w:val="20"/>
                </w:rPr>
                <w:t>CompanyAddress2</w:t>
              </w:r>
            </w:p>
          </w:sdtContent>
        </w:sdt>
        <w:sdt>
          <w:sdtPr>
            <w:rPr>
              <w:rFonts w:ascii="Cambria" w:hAnsi="Cambria" w:eastAsia="Cambria" w:cs="Times New Roman"/>
              <w:kern w:val="20"/>
              <w:sz w:val="20"/>
              <w:szCs w:val="20"/>
            </w:rPr>
            <w:alias w:val="#Nav: /Header/CompanyAddress3"/>
            <w:tag w:val="#Nav: Standard_Sales_Invoice/1306"/>
            <w:id w:val="-1107113428"/>
            <w:placeholder>
              <w:docPart w:val="50AD488138164FC6B7998DC934A5649C"/>
            </w:placeholder>
            <w:dataBinding w:prefixMappings="xmlns:ns0='urn:microsoft-dynamics-nav/reports/Standard_Sales_Invoice/1306/'" w:xpath="/ns0:NavWordReportXmlPart[1]/ns0:Header[1]/ns0:CompanyAddress3[1]" w:storeItemID="{DFF8BEC2-C0A4-435F-9715-E42E03FFB647}"/>
            <w:text/>
          </w:sdtPr>
          <w:sdtEndPr/>
          <w:sdtContent>
            <w:p w:rsidR="00B96AF2" w:rsidP="00B96AF2" w:rsidRDefault="00B96AF2" w14:paraId="15C95252" w14:textId="77777777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6C7074">
                <w:rPr>
                  <w:rFonts w:ascii="Cambria" w:hAnsi="Cambria" w:eastAsia="Cambria" w:cs="Times New Roman"/>
                  <w:kern w:val="20"/>
                  <w:sz w:val="20"/>
                  <w:szCs w:val="20"/>
                </w:rPr>
                <w:t>CompanyAddress3</w:t>
              </w:r>
            </w:p>
          </w:sdtContent>
        </w:sdt>
        <w:sdt>
          <w:sdtPr>
            <w:rPr>
              <w:rFonts w:ascii="Cambria" w:hAnsi="Cambria" w:eastAsia="Cambria" w:cs="Times New Roman"/>
              <w:kern w:val="20"/>
              <w:sz w:val="20"/>
              <w:szCs w:val="20"/>
            </w:rPr>
            <w:alias w:val="#Nav: /Header/CompanyPhoneNo"/>
            <w:tag w:val="#Nav: Standard_Sales_Invoice/1306"/>
            <w:id w:val="-327670608"/>
            <w:placeholder>
              <w:docPart w:val="50AD488138164FC6B7998DC934A5649C"/>
            </w:placeholder>
            <w:dataBinding w:prefixMappings="xmlns:ns0='urn:microsoft-dynamics-nav/reports/Standard_Sales_Invoice/1306/'" w:xpath="/ns0:NavWordReportXmlPart[1]/ns0:Header[1]/ns0:CompanyPhoneNo[1]" w:storeItemID="{DFF8BEC2-C0A4-435F-9715-E42E03FFB647}"/>
            <w:text/>
          </w:sdtPr>
          <w:sdtEndPr/>
          <w:sdtContent>
            <w:p w:rsidRPr="00B87FB4" w:rsidR="00B96AF2" w:rsidP="00B96AF2" w:rsidRDefault="00B96AF2" w14:paraId="6767E0F7" w14:textId="77777777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proofErr w:type="spellStart"/>
              <w:r w:rsidRPr="006C7074">
                <w:rPr>
                  <w:rFonts w:ascii="Cambria" w:hAnsi="Cambria" w:eastAsia="Cambria" w:cs="Times New Roman"/>
                  <w:kern w:val="20"/>
                  <w:sz w:val="20"/>
                  <w:szCs w:val="20"/>
                </w:rPr>
                <w:t>CompanyPhoneNo</w:t>
              </w:r>
              <w:proofErr w:type="spellEnd"/>
            </w:p>
          </w:sdtContent>
        </w:sdt>
        <w:p w:rsidRPr="002A0256" w:rsidR="002A0256" w:rsidP="00B96AF2" w:rsidRDefault="002A0256" w14:paraId="31602C6A" w14:textId="31E93CE8">
          <w:pPr>
            <w:tabs>
              <w:tab w:val="center" w:pos="4680"/>
              <w:tab w:val="right" w:pos="9360"/>
            </w:tabs>
            <w:spacing w:before="40" w:after="40"/>
            <w:jc w:val="right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</w:p>
      </w:tc>
    </w:tr>
  </w:tbl>
  <w:p w:rsidR="00B96AF2" w:rsidRDefault="00B96AF2" w14:paraId="4F50DBBF" w14:textId="777777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48C4"/>
    <w:rsid w:val="000201E4"/>
    <w:rsid w:val="00026973"/>
    <w:rsid w:val="00032E69"/>
    <w:rsid w:val="000357EB"/>
    <w:rsid w:val="00041CFF"/>
    <w:rsid w:val="000547A7"/>
    <w:rsid w:val="00057C14"/>
    <w:rsid w:val="0006143E"/>
    <w:rsid w:val="00064DF4"/>
    <w:rsid w:val="00070EE8"/>
    <w:rsid w:val="00074151"/>
    <w:rsid w:val="000844A3"/>
    <w:rsid w:val="0008708F"/>
    <w:rsid w:val="000968BC"/>
    <w:rsid w:val="000A665A"/>
    <w:rsid w:val="000D228E"/>
    <w:rsid w:val="000D46B5"/>
    <w:rsid w:val="000D516B"/>
    <w:rsid w:val="000D5A6D"/>
    <w:rsid w:val="000E071F"/>
    <w:rsid w:val="000E34C3"/>
    <w:rsid w:val="000F1FCC"/>
    <w:rsid w:val="00103846"/>
    <w:rsid w:val="0011793B"/>
    <w:rsid w:val="00123A7D"/>
    <w:rsid w:val="00126D5A"/>
    <w:rsid w:val="00130677"/>
    <w:rsid w:val="00134A71"/>
    <w:rsid w:val="00142F03"/>
    <w:rsid w:val="00151C73"/>
    <w:rsid w:val="0016179F"/>
    <w:rsid w:val="001621D9"/>
    <w:rsid w:val="00173800"/>
    <w:rsid w:val="00176594"/>
    <w:rsid w:val="001A76D3"/>
    <w:rsid w:val="001B20A9"/>
    <w:rsid w:val="001B45C3"/>
    <w:rsid w:val="001B5C9B"/>
    <w:rsid w:val="001B793C"/>
    <w:rsid w:val="001C7484"/>
    <w:rsid w:val="001D16F0"/>
    <w:rsid w:val="001D1CE2"/>
    <w:rsid w:val="001D2965"/>
    <w:rsid w:val="001D6807"/>
    <w:rsid w:val="001F068E"/>
    <w:rsid w:val="001F44E3"/>
    <w:rsid w:val="0020108A"/>
    <w:rsid w:val="0020187F"/>
    <w:rsid w:val="002019AA"/>
    <w:rsid w:val="0020238F"/>
    <w:rsid w:val="00204118"/>
    <w:rsid w:val="0020501C"/>
    <w:rsid w:val="00221852"/>
    <w:rsid w:val="00224AE8"/>
    <w:rsid w:val="00235CA0"/>
    <w:rsid w:val="00236BD5"/>
    <w:rsid w:val="00245B0E"/>
    <w:rsid w:val="00261876"/>
    <w:rsid w:val="0026269B"/>
    <w:rsid w:val="002669DB"/>
    <w:rsid w:val="00266BC2"/>
    <w:rsid w:val="00273BA9"/>
    <w:rsid w:val="00283270"/>
    <w:rsid w:val="0029155A"/>
    <w:rsid w:val="0029628E"/>
    <w:rsid w:val="002A0256"/>
    <w:rsid w:val="002A29DF"/>
    <w:rsid w:val="002A382C"/>
    <w:rsid w:val="002A3DCE"/>
    <w:rsid w:val="002B06D1"/>
    <w:rsid w:val="002B59CE"/>
    <w:rsid w:val="002B6B46"/>
    <w:rsid w:val="002B7B82"/>
    <w:rsid w:val="002D25C0"/>
    <w:rsid w:val="002D7600"/>
    <w:rsid w:val="002E2A56"/>
    <w:rsid w:val="00303309"/>
    <w:rsid w:val="00320732"/>
    <w:rsid w:val="00326C33"/>
    <w:rsid w:val="0033399E"/>
    <w:rsid w:val="00337723"/>
    <w:rsid w:val="00340F76"/>
    <w:rsid w:val="00346C53"/>
    <w:rsid w:val="00355911"/>
    <w:rsid w:val="00355E20"/>
    <w:rsid w:val="00356818"/>
    <w:rsid w:val="00364FD7"/>
    <w:rsid w:val="00374316"/>
    <w:rsid w:val="003759B5"/>
    <w:rsid w:val="00375A59"/>
    <w:rsid w:val="00380151"/>
    <w:rsid w:val="0038349C"/>
    <w:rsid w:val="00391FEE"/>
    <w:rsid w:val="00392727"/>
    <w:rsid w:val="00394029"/>
    <w:rsid w:val="003A0907"/>
    <w:rsid w:val="003A31D7"/>
    <w:rsid w:val="003A7E69"/>
    <w:rsid w:val="003B1D59"/>
    <w:rsid w:val="003B42B1"/>
    <w:rsid w:val="003C2C96"/>
    <w:rsid w:val="003D120B"/>
    <w:rsid w:val="003D4B80"/>
    <w:rsid w:val="003E2178"/>
    <w:rsid w:val="003E6F42"/>
    <w:rsid w:val="003F1D33"/>
    <w:rsid w:val="003F77E2"/>
    <w:rsid w:val="00403031"/>
    <w:rsid w:val="00416808"/>
    <w:rsid w:val="00427CAA"/>
    <w:rsid w:val="004471BA"/>
    <w:rsid w:val="00451877"/>
    <w:rsid w:val="004557FC"/>
    <w:rsid w:val="00467677"/>
    <w:rsid w:val="00467C1C"/>
    <w:rsid w:val="00483F79"/>
    <w:rsid w:val="004905D7"/>
    <w:rsid w:val="00492354"/>
    <w:rsid w:val="004A4D71"/>
    <w:rsid w:val="004B22F6"/>
    <w:rsid w:val="004B47ED"/>
    <w:rsid w:val="004B6FE5"/>
    <w:rsid w:val="004C60A5"/>
    <w:rsid w:val="004D560C"/>
    <w:rsid w:val="004F04AC"/>
    <w:rsid w:val="004F2432"/>
    <w:rsid w:val="004F4682"/>
    <w:rsid w:val="004F70B3"/>
    <w:rsid w:val="00514B44"/>
    <w:rsid w:val="0051660C"/>
    <w:rsid w:val="0051684B"/>
    <w:rsid w:val="00524FE6"/>
    <w:rsid w:val="00543913"/>
    <w:rsid w:val="0054555A"/>
    <w:rsid w:val="00552846"/>
    <w:rsid w:val="00563DCD"/>
    <w:rsid w:val="005731CF"/>
    <w:rsid w:val="00575325"/>
    <w:rsid w:val="00587157"/>
    <w:rsid w:val="00595F7F"/>
    <w:rsid w:val="005963DE"/>
    <w:rsid w:val="00596478"/>
    <w:rsid w:val="005A0994"/>
    <w:rsid w:val="005A68FB"/>
    <w:rsid w:val="005C497A"/>
    <w:rsid w:val="005D2780"/>
    <w:rsid w:val="005D4839"/>
    <w:rsid w:val="005F2559"/>
    <w:rsid w:val="005F5EC9"/>
    <w:rsid w:val="005F6BCC"/>
    <w:rsid w:val="0060202A"/>
    <w:rsid w:val="00610A30"/>
    <w:rsid w:val="00612ABF"/>
    <w:rsid w:val="00616103"/>
    <w:rsid w:val="006245DA"/>
    <w:rsid w:val="0067225B"/>
    <w:rsid w:val="006768AE"/>
    <w:rsid w:val="00677AD5"/>
    <w:rsid w:val="0068273F"/>
    <w:rsid w:val="00682CA3"/>
    <w:rsid w:val="00683CCE"/>
    <w:rsid w:val="00684EEB"/>
    <w:rsid w:val="00687F8D"/>
    <w:rsid w:val="006907F2"/>
    <w:rsid w:val="00696075"/>
    <w:rsid w:val="006A2A7B"/>
    <w:rsid w:val="006A540B"/>
    <w:rsid w:val="006A6F9A"/>
    <w:rsid w:val="006B2F4E"/>
    <w:rsid w:val="006B526D"/>
    <w:rsid w:val="006C2895"/>
    <w:rsid w:val="006C30D9"/>
    <w:rsid w:val="006C4581"/>
    <w:rsid w:val="006C7074"/>
    <w:rsid w:val="006D24C0"/>
    <w:rsid w:val="006D4B90"/>
    <w:rsid w:val="006D64AE"/>
    <w:rsid w:val="006F2626"/>
    <w:rsid w:val="00702AAD"/>
    <w:rsid w:val="0071439C"/>
    <w:rsid w:val="00716E24"/>
    <w:rsid w:val="007202BE"/>
    <w:rsid w:val="00720350"/>
    <w:rsid w:val="00741F6B"/>
    <w:rsid w:val="007450F1"/>
    <w:rsid w:val="00747512"/>
    <w:rsid w:val="007537BA"/>
    <w:rsid w:val="00760FA8"/>
    <w:rsid w:val="0076515D"/>
    <w:rsid w:val="00765190"/>
    <w:rsid w:val="00766078"/>
    <w:rsid w:val="007749AF"/>
    <w:rsid w:val="007773B8"/>
    <w:rsid w:val="00777ADC"/>
    <w:rsid w:val="007913CA"/>
    <w:rsid w:val="0079341E"/>
    <w:rsid w:val="00797305"/>
    <w:rsid w:val="007A0A2F"/>
    <w:rsid w:val="007A2D85"/>
    <w:rsid w:val="007B1885"/>
    <w:rsid w:val="007B235B"/>
    <w:rsid w:val="007B458C"/>
    <w:rsid w:val="007B7D21"/>
    <w:rsid w:val="007E323C"/>
    <w:rsid w:val="007E6A86"/>
    <w:rsid w:val="00802B5B"/>
    <w:rsid w:val="00807754"/>
    <w:rsid w:val="00810757"/>
    <w:rsid w:val="008157A5"/>
    <w:rsid w:val="00815D27"/>
    <w:rsid w:val="00817EE6"/>
    <w:rsid w:val="00820262"/>
    <w:rsid w:val="00824306"/>
    <w:rsid w:val="008249CE"/>
    <w:rsid w:val="00836184"/>
    <w:rsid w:val="00844D12"/>
    <w:rsid w:val="00845DAF"/>
    <w:rsid w:val="00845E08"/>
    <w:rsid w:val="008526A2"/>
    <w:rsid w:val="008533EF"/>
    <w:rsid w:val="00856BBF"/>
    <w:rsid w:val="00865FB7"/>
    <w:rsid w:val="0087281A"/>
    <w:rsid w:val="00877E93"/>
    <w:rsid w:val="00880D09"/>
    <w:rsid w:val="00882DBC"/>
    <w:rsid w:val="0089269F"/>
    <w:rsid w:val="008972AA"/>
    <w:rsid w:val="008A4634"/>
    <w:rsid w:val="008B232E"/>
    <w:rsid w:val="008C3901"/>
    <w:rsid w:val="008D7475"/>
    <w:rsid w:val="008E077C"/>
    <w:rsid w:val="008E766D"/>
    <w:rsid w:val="008F0A38"/>
    <w:rsid w:val="008F2073"/>
    <w:rsid w:val="008F5BD0"/>
    <w:rsid w:val="0090637C"/>
    <w:rsid w:val="009072D1"/>
    <w:rsid w:val="0092542A"/>
    <w:rsid w:val="009311E7"/>
    <w:rsid w:val="00933DB5"/>
    <w:rsid w:val="00936E60"/>
    <w:rsid w:val="00940735"/>
    <w:rsid w:val="00943A17"/>
    <w:rsid w:val="00944F98"/>
    <w:rsid w:val="009453BC"/>
    <w:rsid w:val="00954C6C"/>
    <w:rsid w:val="00962B71"/>
    <w:rsid w:val="00966462"/>
    <w:rsid w:val="00966D04"/>
    <w:rsid w:val="009739E2"/>
    <w:rsid w:val="00982950"/>
    <w:rsid w:val="00990A17"/>
    <w:rsid w:val="00991278"/>
    <w:rsid w:val="0099175E"/>
    <w:rsid w:val="009943A4"/>
    <w:rsid w:val="00997858"/>
    <w:rsid w:val="009A16F6"/>
    <w:rsid w:val="009B0F78"/>
    <w:rsid w:val="009B485A"/>
    <w:rsid w:val="009D508B"/>
    <w:rsid w:val="009D6FE7"/>
    <w:rsid w:val="009E0D0F"/>
    <w:rsid w:val="009E16EA"/>
    <w:rsid w:val="009E251E"/>
    <w:rsid w:val="009F21B5"/>
    <w:rsid w:val="00A00B95"/>
    <w:rsid w:val="00A01AB9"/>
    <w:rsid w:val="00A035AD"/>
    <w:rsid w:val="00A048EC"/>
    <w:rsid w:val="00A30C38"/>
    <w:rsid w:val="00A37D2F"/>
    <w:rsid w:val="00A42BE5"/>
    <w:rsid w:val="00A4357E"/>
    <w:rsid w:val="00A602FA"/>
    <w:rsid w:val="00A76F36"/>
    <w:rsid w:val="00A9010E"/>
    <w:rsid w:val="00A90C58"/>
    <w:rsid w:val="00A919BF"/>
    <w:rsid w:val="00A940EF"/>
    <w:rsid w:val="00A957AD"/>
    <w:rsid w:val="00A95B94"/>
    <w:rsid w:val="00A9726D"/>
    <w:rsid w:val="00AB0585"/>
    <w:rsid w:val="00AB510D"/>
    <w:rsid w:val="00AB7B8F"/>
    <w:rsid w:val="00AF1EDD"/>
    <w:rsid w:val="00AF4452"/>
    <w:rsid w:val="00AF674A"/>
    <w:rsid w:val="00B01DA6"/>
    <w:rsid w:val="00B10D67"/>
    <w:rsid w:val="00B1364E"/>
    <w:rsid w:val="00B1593F"/>
    <w:rsid w:val="00B2099D"/>
    <w:rsid w:val="00B22FDE"/>
    <w:rsid w:val="00B32D4B"/>
    <w:rsid w:val="00B402B9"/>
    <w:rsid w:val="00B437D5"/>
    <w:rsid w:val="00B50013"/>
    <w:rsid w:val="00B57659"/>
    <w:rsid w:val="00B60D54"/>
    <w:rsid w:val="00B8205C"/>
    <w:rsid w:val="00B83D29"/>
    <w:rsid w:val="00B86BCD"/>
    <w:rsid w:val="00B86E6F"/>
    <w:rsid w:val="00B8745F"/>
    <w:rsid w:val="00B87FB4"/>
    <w:rsid w:val="00B91CA1"/>
    <w:rsid w:val="00B92F96"/>
    <w:rsid w:val="00B96060"/>
    <w:rsid w:val="00B96AF2"/>
    <w:rsid w:val="00BC14BB"/>
    <w:rsid w:val="00BC232B"/>
    <w:rsid w:val="00BD2533"/>
    <w:rsid w:val="00BD35AE"/>
    <w:rsid w:val="00BE5952"/>
    <w:rsid w:val="00BE6BE6"/>
    <w:rsid w:val="00BF0F10"/>
    <w:rsid w:val="00BF7C19"/>
    <w:rsid w:val="00C06861"/>
    <w:rsid w:val="00C25361"/>
    <w:rsid w:val="00C2715A"/>
    <w:rsid w:val="00C27C1A"/>
    <w:rsid w:val="00C30222"/>
    <w:rsid w:val="00C36F18"/>
    <w:rsid w:val="00C37817"/>
    <w:rsid w:val="00C40BE4"/>
    <w:rsid w:val="00C41DE3"/>
    <w:rsid w:val="00C43401"/>
    <w:rsid w:val="00C47206"/>
    <w:rsid w:val="00C82B7C"/>
    <w:rsid w:val="00CA4E0D"/>
    <w:rsid w:val="00CA5AF6"/>
    <w:rsid w:val="00CA5F18"/>
    <w:rsid w:val="00CA6394"/>
    <w:rsid w:val="00CA7CC5"/>
    <w:rsid w:val="00CB70AD"/>
    <w:rsid w:val="00CC289D"/>
    <w:rsid w:val="00CD1B92"/>
    <w:rsid w:val="00CE3CA1"/>
    <w:rsid w:val="00CE6E75"/>
    <w:rsid w:val="00CE7554"/>
    <w:rsid w:val="00CF0FB2"/>
    <w:rsid w:val="00CF5F27"/>
    <w:rsid w:val="00D045A2"/>
    <w:rsid w:val="00D11A29"/>
    <w:rsid w:val="00D21D63"/>
    <w:rsid w:val="00D235D0"/>
    <w:rsid w:val="00D262FB"/>
    <w:rsid w:val="00D26F5F"/>
    <w:rsid w:val="00D270E5"/>
    <w:rsid w:val="00D3403D"/>
    <w:rsid w:val="00D36812"/>
    <w:rsid w:val="00D36D94"/>
    <w:rsid w:val="00D40A70"/>
    <w:rsid w:val="00D41DC8"/>
    <w:rsid w:val="00D52551"/>
    <w:rsid w:val="00D53B6F"/>
    <w:rsid w:val="00D54A61"/>
    <w:rsid w:val="00D54DEE"/>
    <w:rsid w:val="00D6006D"/>
    <w:rsid w:val="00D6419E"/>
    <w:rsid w:val="00D71F69"/>
    <w:rsid w:val="00D72A07"/>
    <w:rsid w:val="00D72E02"/>
    <w:rsid w:val="00D754C6"/>
    <w:rsid w:val="00D75AAF"/>
    <w:rsid w:val="00D77AE9"/>
    <w:rsid w:val="00DA05F6"/>
    <w:rsid w:val="00DA0F11"/>
    <w:rsid w:val="00DA1B0E"/>
    <w:rsid w:val="00DA3898"/>
    <w:rsid w:val="00DA580A"/>
    <w:rsid w:val="00DB087C"/>
    <w:rsid w:val="00DB4B5B"/>
    <w:rsid w:val="00DC306F"/>
    <w:rsid w:val="00DC7B98"/>
    <w:rsid w:val="00DE2DFF"/>
    <w:rsid w:val="00DE7515"/>
    <w:rsid w:val="00DF30F1"/>
    <w:rsid w:val="00E111C4"/>
    <w:rsid w:val="00E16E5A"/>
    <w:rsid w:val="00E20A79"/>
    <w:rsid w:val="00E22540"/>
    <w:rsid w:val="00E22B7E"/>
    <w:rsid w:val="00E375BC"/>
    <w:rsid w:val="00E40C63"/>
    <w:rsid w:val="00E41182"/>
    <w:rsid w:val="00E4361D"/>
    <w:rsid w:val="00E51D9C"/>
    <w:rsid w:val="00E53A6E"/>
    <w:rsid w:val="00E53D8F"/>
    <w:rsid w:val="00E54F17"/>
    <w:rsid w:val="00E6307F"/>
    <w:rsid w:val="00E64604"/>
    <w:rsid w:val="00E65451"/>
    <w:rsid w:val="00E67097"/>
    <w:rsid w:val="00E70CAF"/>
    <w:rsid w:val="00E902EA"/>
    <w:rsid w:val="00E9279F"/>
    <w:rsid w:val="00E96A2B"/>
    <w:rsid w:val="00EA246E"/>
    <w:rsid w:val="00EA27AA"/>
    <w:rsid w:val="00EA58A6"/>
    <w:rsid w:val="00EB3416"/>
    <w:rsid w:val="00EB5B19"/>
    <w:rsid w:val="00EC1995"/>
    <w:rsid w:val="00EC3770"/>
    <w:rsid w:val="00EC4C86"/>
    <w:rsid w:val="00EC5978"/>
    <w:rsid w:val="00EC6FFE"/>
    <w:rsid w:val="00ED0377"/>
    <w:rsid w:val="00EE0958"/>
    <w:rsid w:val="00EE2723"/>
    <w:rsid w:val="00EE2CA3"/>
    <w:rsid w:val="00EE53F7"/>
    <w:rsid w:val="00EF0F89"/>
    <w:rsid w:val="00F00ADB"/>
    <w:rsid w:val="00F03622"/>
    <w:rsid w:val="00F14176"/>
    <w:rsid w:val="00F20F72"/>
    <w:rsid w:val="00F219F1"/>
    <w:rsid w:val="00F364F3"/>
    <w:rsid w:val="00F36FA0"/>
    <w:rsid w:val="00F44822"/>
    <w:rsid w:val="00F51D1B"/>
    <w:rsid w:val="00F62A6F"/>
    <w:rsid w:val="00F6647F"/>
    <w:rsid w:val="00F66A1F"/>
    <w:rsid w:val="00F73527"/>
    <w:rsid w:val="00F81AE9"/>
    <w:rsid w:val="00F848FB"/>
    <w:rsid w:val="00F86468"/>
    <w:rsid w:val="00FA4D66"/>
    <w:rsid w:val="00FB02BC"/>
    <w:rsid w:val="00FB06A1"/>
    <w:rsid w:val="00FB0CC8"/>
    <w:rsid w:val="00FB3DCE"/>
    <w:rsid w:val="00FC5E9D"/>
    <w:rsid w:val="00FC6D8E"/>
    <w:rsid w:val="00FD0B54"/>
    <w:rsid w:val="00FD6A00"/>
    <w:rsid w:val="00FE1868"/>
    <w:rsid w:val="00FE41A7"/>
    <w:rsid w:val="00FE50FE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5D1A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1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link w:val="SinespaciadoCar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paragraph" w:styleId="Cierre">
    <w:name w:val="Closing"/>
    <w:basedOn w:val="Normal"/>
    <w:link w:val="CierreCar"/>
    <w:uiPriority w:val="3"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7E97AD" w:themeColor="accent1"/>
    </w:rPr>
  </w:style>
  <w:style w:type="character" w:customStyle="1" w:styleId="CierreCar">
    <w:name w:val="Cierre Car"/>
    <w:basedOn w:val="Fuentedeprrafopredeter"/>
    <w:link w:val="Cierre"/>
    <w:uiPriority w:val="3"/>
    <w:rsid w:val="00123A7D"/>
    <w:rPr>
      <w:rFonts w:asciiTheme="majorHAnsi" w:eastAsiaTheme="majorEastAsia" w:hAnsiTheme="majorHAnsi" w:cstheme="majorBidi"/>
      <w:color w:val="7E97AD" w:themeColor="accent1"/>
    </w:rPr>
  </w:style>
  <w:style w:type="character" w:customStyle="1" w:styleId="Style1Char">
    <w:name w:val="Style1 Char"/>
    <w:basedOn w:val="Fuentedeprrafopredeter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qFormat/>
    <w:rsid w:val="00CF5F27"/>
    <w:pPr>
      <w:jc w:val="right"/>
    </w:pPr>
    <w:rPr>
      <w:lang w:val="da-DK"/>
    </w:rPr>
  </w:style>
  <w:style w:type="paragraph" w:customStyle="1" w:styleId="LeftAlign">
    <w:name w:val="Left Align"/>
    <w:basedOn w:val="Normal"/>
    <w:link w:val="LeftAlignChar"/>
    <w:qFormat/>
    <w:rsid w:val="00E53A6E"/>
    <w:rPr>
      <w:lang w:val="da-DK"/>
    </w:rPr>
  </w:style>
  <w:style w:type="character" w:customStyle="1" w:styleId="RightAlignChar">
    <w:name w:val="Right Align Char"/>
    <w:basedOn w:val="Fuentedeprrafopredeter"/>
    <w:link w:val="RightAlign"/>
    <w:rsid w:val="00CF5F27"/>
    <w:rPr>
      <w:lang w:val="da-DK"/>
    </w:rPr>
  </w:style>
  <w:style w:type="character" w:customStyle="1" w:styleId="LeftAlignChar">
    <w:name w:val="Left Align Char"/>
    <w:basedOn w:val="Fuentedeprrafopredeter"/>
    <w:link w:val="LeftAlign"/>
    <w:rsid w:val="00E53A6E"/>
    <w:rPr>
      <w:lang w:val="da-DK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A0256"/>
  </w:style>
  <w:style w:type="paragraph" w:customStyle="1" w:styleId="TableHeading">
    <w:name w:val="Table Heading"/>
    <w:basedOn w:val="Normal"/>
    <w:qFormat/>
    <w:rsid w:val="00427CAA"/>
    <w:pPr>
      <w:spacing w:before="40" w:after="40"/>
    </w:pPr>
    <w:rPr>
      <w:rFonts w:ascii="Calibri" w:eastAsia="Cambria" w:hAnsi="Calibri" w:cs="Times New Roman"/>
      <w:caps/>
      <w:color w:val="7E97AD" w:themeColor="accent1"/>
      <w:kern w:val="20"/>
      <w:sz w:val="20"/>
      <w:szCs w:val="20"/>
    </w:rPr>
  </w:style>
  <w:style w:type="paragraph" w:styleId="NormalWeb">
    <w:name w:val="Normal (Web)"/>
    <w:basedOn w:val="Normal"/>
    <w:uiPriority w:val="99"/>
    <w:unhideWhenUsed/>
    <w:rsid w:val="007749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E07D996328D4017A345BBD1988BCE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3E501-FF10-41DA-ACF0-8AAF80FE34D2}"/>
      </w:docPartPr>
      <w:docPartBody>
        <w:p w:rsidR="001A32FB" w:rsidRDefault="00E76B5E" w:rsidP="00E76B5E">
          <w:pPr>
            <w:pStyle w:val="8E07D996328D4017A345BBD1988BCEB4"/>
          </w:pPr>
          <w:r w:rsidRPr="006E3B3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5C66D8F686D4E64887C5551B6C29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7180B-FEA1-4D7E-B574-75C8D121FA60}"/>
      </w:docPartPr>
      <w:docPartBody>
        <w:p w:rsidR="001A32FB" w:rsidRDefault="00E76B5E" w:rsidP="00E76B5E">
          <w:pPr>
            <w:pStyle w:val="C5C66D8F686D4E64887C5551B6C2948F"/>
          </w:pPr>
          <w:r w:rsidRPr="00A85EB5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A022A3A2B7345CE9CECBA78D381A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FD7DD-D80F-4E46-B834-A4E3FBBF4F2B}"/>
      </w:docPartPr>
      <w:docPartBody>
        <w:p w:rsidR="00C15EB1" w:rsidRDefault="00866096" w:rsidP="00866096">
          <w:pPr>
            <w:pStyle w:val="BA022A3A2B7345CE9CECBA78D381A1E9"/>
          </w:pPr>
          <w:r w:rsidRPr="00A85EB5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0AD488138164FC6B7998DC934A56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8D041-1D58-4C5D-AFFE-A6B9929EC2BF}"/>
      </w:docPartPr>
      <w:docPartBody>
        <w:p w:rsidR="000C16CA" w:rsidRDefault="00491C4F" w:rsidP="00491C4F">
          <w:pPr>
            <w:pStyle w:val="50AD488138164FC6B7998DC934A5649C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0252643237DD4238B5303332B7886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86A70-2C9C-4970-BC61-F3076C379B2F}"/>
      </w:docPartPr>
      <w:docPartBody>
        <w:p w:rsidR="007D0481" w:rsidRDefault="00611BCE" w:rsidP="00611BCE">
          <w:pPr>
            <w:pStyle w:val="0252643237DD4238B5303332B7886281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BEA074693C04DDDB4011BC7AA0D9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1619A-A620-4CE4-84C1-0C5BEE63976C}"/>
      </w:docPartPr>
      <w:docPartBody>
        <w:p w:rsidR="007D0481" w:rsidRDefault="00611BCE" w:rsidP="00611BCE">
          <w:pPr>
            <w:pStyle w:val="BBEA074693C04DDDB4011BC7AA0D912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7197DA8EEF14D4697506F7ABFC95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1CEEB-FC1B-4F16-932C-A88FC21C4E81}"/>
      </w:docPartPr>
      <w:docPartBody>
        <w:p w:rsidR="007D0481" w:rsidRDefault="00611BCE" w:rsidP="00611BCE">
          <w:pPr>
            <w:pStyle w:val="67197DA8EEF14D4697506F7ABFC95E16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50D80209DE9442D99CDA76B75413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284BD-F8F3-4208-B1EC-CD4D919D9BD0}"/>
      </w:docPartPr>
      <w:docPartBody>
        <w:p w:rsidR="007D0481" w:rsidRDefault="00611BCE" w:rsidP="00611BCE">
          <w:pPr>
            <w:pStyle w:val="150D80209DE9442D99CDA76B754131C8"/>
          </w:pPr>
          <w:r w:rsidRPr="00245E47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E57A1DF90549BE83DEF37D26757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DCEC8-6931-4971-8A81-2CCAFDE4FB80}"/>
      </w:docPartPr>
      <w:docPartBody>
        <w:p w:rsidR="007D0481" w:rsidRDefault="00101E6E" w:rsidP="00101E6E">
          <w:pPr>
            <w:pStyle w:val="2CE57A1DF90549BE83DEF37D267576431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7B058E6841A42929742A16A366BB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7710-F8B5-46AC-A1E7-F937BB15DA97}"/>
      </w:docPartPr>
      <w:docPartBody>
        <w:p w:rsidR="007D0481" w:rsidRDefault="00101E6E" w:rsidP="00101E6E">
          <w:pPr>
            <w:pStyle w:val="17B058E6841A42929742A16A366BB577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288E8DE8E1642B2AEA6795576750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B17CF-062B-484F-969D-D6A1A90767C9}"/>
      </w:docPartPr>
      <w:docPartBody>
        <w:p w:rsidR="007D0481" w:rsidRDefault="00101E6E" w:rsidP="00101E6E">
          <w:pPr>
            <w:pStyle w:val="C288E8DE8E1642B2AEA67955767509AB1"/>
          </w:pPr>
          <w:r w:rsidRPr="00865FB7">
            <w:rPr>
              <w:rStyle w:val="Textodelmarcadordeposicin"/>
              <w:lang w:val="en-US"/>
            </w:rPr>
            <w:t>Click here to enter text.</w:t>
          </w:r>
        </w:p>
      </w:docPartBody>
    </w:docPart>
    <w:docPart>
      <w:docPartPr>
        <w:name w:val="B4B50464DF2946399BA31C8F9EF45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0838-E28C-4356-9284-F51A0E404678}"/>
      </w:docPartPr>
      <w:docPartBody>
        <w:p w:rsidR="007D0481" w:rsidRDefault="00611BCE" w:rsidP="00611BCE">
          <w:pPr>
            <w:pStyle w:val="B4B50464DF2946399BA31C8F9EF456F7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4D7758065484AFF8BED57F12A9C7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5AA0A6-F547-48F3-B367-C74870EB3C14}"/>
      </w:docPartPr>
      <w:docPartBody>
        <w:p w:rsidR="007D0481" w:rsidRDefault="00101E6E" w:rsidP="00101E6E">
          <w:pPr>
            <w:pStyle w:val="F4D7758065484AFF8BED57F12A9C7E2A1"/>
          </w:pPr>
          <w:r w:rsidRPr="00D3403D">
            <w:rPr>
              <w:rStyle w:val="Textodelmarcadordeposicin"/>
              <w:lang w:val="en-US"/>
            </w:rPr>
            <w:t>Click here to enter text.</w:t>
          </w:r>
        </w:p>
      </w:docPartBody>
    </w:docPart>
    <w:docPart>
      <w:docPartPr>
        <w:name w:val="2D15C5EA80104274B8A2ED2D87C09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37451-F57A-4A2D-B963-213842792DA6}"/>
      </w:docPartPr>
      <w:docPartBody>
        <w:p w:rsidR="007D0481" w:rsidRDefault="00101E6E" w:rsidP="00101E6E">
          <w:pPr>
            <w:pStyle w:val="2D15C5EA80104274B8A2ED2D87C091E11"/>
          </w:pPr>
          <w:r w:rsidRPr="00865FB7">
            <w:rPr>
              <w:rStyle w:val="Textodelmarcadordeposicin"/>
              <w:lang w:val="en-US"/>
            </w:rPr>
            <w:t>Click here to enter text.</w:t>
          </w:r>
        </w:p>
      </w:docPartBody>
    </w:docPart>
    <w:docPart>
      <w:docPartPr>
        <w:name w:val="4E43D60F0B974BF5B15DDE2553E68C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756E4-D2D7-46F6-9EB6-9D941B20E892}"/>
      </w:docPartPr>
      <w:docPartBody>
        <w:p w:rsidR="007D0481" w:rsidRDefault="00611BCE" w:rsidP="00611BCE">
          <w:pPr>
            <w:pStyle w:val="4E43D60F0B974BF5B15DDE2553E68C7E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64DECC4037C4D89AAF8373E19ADB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89516-8117-4AC1-AB5A-22C34D0D5DB0}"/>
      </w:docPartPr>
      <w:docPartBody>
        <w:p w:rsidR="007D0481" w:rsidRDefault="00611BCE" w:rsidP="00611BCE">
          <w:pPr>
            <w:pStyle w:val="764DECC4037C4D89AAF8373E19ADB5E0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B462373EEA84DDCABE95A7C5F4499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3C781-2BC1-42E8-B101-0A797AD805CC}"/>
      </w:docPartPr>
      <w:docPartBody>
        <w:p w:rsidR="00A62F81" w:rsidRDefault="009142DA" w:rsidP="009142DA">
          <w:pPr>
            <w:pStyle w:val="EB462373EEA84DDCABE95A7C5F4499EB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72123601BDD4C8EA60F7B8DD57D5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C6835-C6E1-447A-B1AA-508954F9EFF8}"/>
      </w:docPartPr>
      <w:docPartBody>
        <w:p w:rsidR="00A62F81" w:rsidRDefault="009142DA" w:rsidP="009142DA">
          <w:pPr>
            <w:pStyle w:val="472123601BDD4C8EA60F7B8DD57D5C8E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AD9650A4326475787A7151B5A68A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96B8B-591B-4D58-B333-63948D074AEC}"/>
      </w:docPartPr>
      <w:docPartBody>
        <w:p w:rsidR="00A62F81" w:rsidRDefault="009142DA" w:rsidP="009142DA">
          <w:pPr>
            <w:pStyle w:val="AAD9650A4326475787A7151B5A68ACEE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19BAF930D644A619008129585A46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74B2A-A57F-4733-8721-60DDF5983E00}"/>
      </w:docPartPr>
      <w:docPartBody>
        <w:p w:rsidR="00A62F81" w:rsidRDefault="009142DA" w:rsidP="009142DA">
          <w:pPr>
            <w:pStyle w:val="319BAF930D644A619008129585A462D9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8C4F2B2B37D4C16802A9BE9DA277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E4D4D-B94C-420C-A537-60452517AE55}"/>
      </w:docPartPr>
      <w:docPartBody>
        <w:p w:rsidR="00A62F81" w:rsidRDefault="009142DA" w:rsidP="009142DA">
          <w:pPr>
            <w:pStyle w:val="58C4F2B2B37D4C16802A9BE9DA2777BA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6614B9496A44E049CB1E961DAEFA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E4D8B-77C0-409E-B378-EA984F3DB12C}"/>
      </w:docPartPr>
      <w:docPartBody>
        <w:p w:rsidR="00A62F81" w:rsidRDefault="009142DA" w:rsidP="009142DA">
          <w:pPr>
            <w:pStyle w:val="96614B9496A44E049CB1E961DAEFA8D0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A91BB965C6B4C539E30AC8AE2D39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90104-A948-4199-945D-9681F2534E75}"/>
      </w:docPartPr>
      <w:docPartBody>
        <w:p w:rsidR="004D5EB6" w:rsidRDefault="00A66C0B" w:rsidP="00A66C0B">
          <w:pPr>
            <w:pStyle w:val="4A91BB965C6B4C539E30AC8AE2D39BF0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8B420060FCE4158B89924BF81D65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371D0-8F04-4F82-A0EF-A481CFFDBA0D}"/>
      </w:docPartPr>
      <w:docPartBody>
        <w:p w:rsidR="00397316" w:rsidRDefault="00CE5996" w:rsidP="00CE5996">
          <w:pPr>
            <w:pStyle w:val="58B420060FCE4158B89924BF81D65462"/>
          </w:pPr>
          <w:r w:rsidRPr="002B6D6B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B974F-A3A9-44BC-8865-8C0DE7F3AA73}"/>
      </w:docPartPr>
      <w:docPartBody>
        <w:p w:rsidR="004F7DBB" w:rsidRDefault="00397316">
          <w:r w:rsidRPr="001E186F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006DE"/>
    <w:rsid w:val="00033B87"/>
    <w:rsid w:val="00033C01"/>
    <w:rsid w:val="0003490E"/>
    <w:rsid w:val="0007427E"/>
    <w:rsid w:val="000C16CA"/>
    <w:rsid w:val="00101E6E"/>
    <w:rsid w:val="00107E14"/>
    <w:rsid w:val="00111A23"/>
    <w:rsid w:val="00123A83"/>
    <w:rsid w:val="001665A7"/>
    <w:rsid w:val="001A32FB"/>
    <w:rsid w:val="001D6FE3"/>
    <w:rsid w:val="001F6C15"/>
    <w:rsid w:val="00236015"/>
    <w:rsid w:val="002377BE"/>
    <w:rsid w:val="00273637"/>
    <w:rsid w:val="00276A3C"/>
    <w:rsid w:val="00285BDD"/>
    <w:rsid w:val="00285F3C"/>
    <w:rsid w:val="002B16B0"/>
    <w:rsid w:val="002C0849"/>
    <w:rsid w:val="002C4F8A"/>
    <w:rsid w:val="002F13CA"/>
    <w:rsid w:val="002F2787"/>
    <w:rsid w:val="002F285D"/>
    <w:rsid w:val="002F6AA1"/>
    <w:rsid w:val="00350AE6"/>
    <w:rsid w:val="00360406"/>
    <w:rsid w:val="00367CF4"/>
    <w:rsid w:val="00391477"/>
    <w:rsid w:val="00397316"/>
    <w:rsid w:val="003B3CFA"/>
    <w:rsid w:val="003E037C"/>
    <w:rsid w:val="003E35BB"/>
    <w:rsid w:val="0040178C"/>
    <w:rsid w:val="00441283"/>
    <w:rsid w:val="00460B34"/>
    <w:rsid w:val="00491C4F"/>
    <w:rsid w:val="0049721F"/>
    <w:rsid w:val="004D5EB6"/>
    <w:rsid w:val="004F7DBB"/>
    <w:rsid w:val="005073E4"/>
    <w:rsid w:val="00520AB1"/>
    <w:rsid w:val="005D093F"/>
    <w:rsid w:val="005E35BE"/>
    <w:rsid w:val="00611BCE"/>
    <w:rsid w:val="00697105"/>
    <w:rsid w:val="006F2F84"/>
    <w:rsid w:val="006F514A"/>
    <w:rsid w:val="0070110B"/>
    <w:rsid w:val="007728E9"/>
    <w:rsid w:val="00781235"/>
    <w:rsid w:val="007A3BCA"/>
    <w:rsid w:val="007D0481"/>
    <w:rsid w:val="007F3B97"/>
    <w:rsid w:val="00866096"/>
    <w:rsid w:val="008A2A0D"/>
    <w:rsid w:val="008D307E"/>
    <w:rsid w:val="009142DA"/>
    <w:rsid w:val="00916518"/>
    <w:rsid w:val="00920D69"/>
    <w:rsid w:val="00927329"/>
    <w:rsid w:val="0094207C"/>
    <w:rsid w:val="00997A5F"/>
    <w:rsid w:val="00A25297"/>
    <w:rsid w:val="00A25F58"/>
    <w:rsid w:val="00A62F81"/>
    <w:rsid w:val="00A63CF0"/>
    <w:rsid w:val="00A654E9"/>
    <w:rsid w:val="00A66C0B"/>
    <w:rsid w:val="00A732B7"/>
    <w:rsid w:val="00AB115D"/>
    <w:rsid w:val="00AB46D5"/>
    <w:rsid w:val="00AE6758"/>
    <w:rsid w:val="00BD016C"/>
    <w:rsid w:val="00C01D0B"/>
    <w:rsid w:val="00C03606"/>
    <w:rsid w:val="00C15EB1"/>
    <w:rsid w:val="00C6540F"/>
    <w:rsid w:val="00CB561E"/>
    <w:rsid w:val="00CC0427"/>
    <w:rsid w:val="00CC718F"/>
    <w:rsid w:val="00CE4572"/>
    <w:rsid w:val="00CE5996"/>
    <w:rsid w:val="00CF036E"/>
    <w:rsid w:val="00D92376"/>
    <w:rsid w:val="00DA1BBC"/>
    <w:rsid w:val="00DB52A8"/>
    <w:rsid w:val="00DE673B"/>
    <w:rsid w:val="00E246A7"/>
    <w:rsid w:val="00E43A7D"/>
    <w:rsid w:val="00E51BC5"/>
    <w:rsid w:val="00E6437C"/>
    <w:rsid w:val="00E76B5E"/>
    <w:rsid w:val="00EB11C4"/>
    <w:rsid w:val="00EE0CB4"/>
    <w:rsid w:val="00EF2227"/>
    <w:rsid w:val="00F00A92"/>
    <w:rsid w:val="00F042B1"/>
    <w:rsid w:val="00F20624"/>
    <w:rsid w:val="00F635C5"/>
    <w:rsid w:val="00F90B5E"/>
    <w:rsid w:val="00FC328D"/>
    <w:rsid w:val="00FE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C718F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E07D996328D4017A345BBD1988BCEB4">
    <w:name w:val="8E07D996328D4017A345BBD1988BCEB4"/>
    <w:rsid w:val="00E76B5E"/>
  </w:style>
  <w:style w:type="paragraph" w:customStyle="1" w:styleId="C5C66D8F686D4E64887C5551B6C2948F">
    <w:name w:val="C5C66D8F686D4E64887C5551B6C2948F"/>
    <w:rsid w:val="00E76B5E"/>
  </w:style>
  <w:style w:type="paragraph" w:customStyle="1" w:styleId="BA022A3A2B7345CE9CECBA78D381A1E9">
    <w:name w:val="BA022A3A2B7345CE9CECBA78D381A1E9"/>
    <w:rsid w:val="00866096"/>
  </w:style>
  <w:style w:type="paragraph" w:customStyle="1" w:styleId="50AD488138164FC6B7998DC934A5649C">
    <w:name w:val="50AD488138164FC6B7998DC934A5649C"/>
    <w:rsid w:val="00491C4F"/>
  </w:style>
  <w:style w:type="paragraph" w:customStyle="1" w:styleId="0252643237DD4238B5303332B7886281">
    <w:name w:val="0252643237DD4238B5303332B7886281"/>
    <w:rsid w:val="00611BCE"/>
  </w:style>
  <w:style w:type="paragraph" w:customStyle="1" w:styleId="BBEA074693C04DDDB4011BC7AA0D9127">
    <w:name w:val="BBEA074693C04DDDB4011BC7AA0D9127"/>
    <w:rsid w:val="00611BCE"/>
  </w:style>
  <w:style w:type="paragraph" w:customStyle="1" w:styleId="67197DA8EEF14D4697506F7ABFC95E16">
    <w:name w:val="67197DA8EEF14D4697506F7ABFC95E16"/>
    <w:rsid w:val="00611BCE"/>
  </w:style>
  <w:style w:type="paragraph" w:customStyle="1" w:styleId="150D80209DE9442D99CDA76B754131C8">
    <w:name w:val="150D80209DE9442D99CDA76B754131C8"/>
    <w:rsid w:val="00611BCE"/>
  </w:style>
  <w:style w:type="paragraph" w:customStyle="1" w:styleId="B4B50464DF2946399BA31C8F9EF456F7">
    <w:name w:val="B4B50464DF2946399BA31C8F9EF456F7"/>
    <w:rsid w:val="00611BCE"/>
  </w:style>
  <w:style w:type="paragraph" w:customStyle="1" w:styleId="4E43D60F0B974BF5B15DDE2553E68C7E">
    <w:name w:val="4E43D60F0B974BF5B15DDE2553E68C7E"/>
    <w:rsid w:val="00611BCE"/>
  </w:style>
  <w:style w:type="paragraph" w:customStyle="1" w:styleId="764DECC4037C4D89AAF8373E19ADB5E0">
    <w:name w:val="764DECC4037C4D89AAF8373E19ADB5E0"/>
    <w:rsid w:val="00611BCE"/>
  </w:style>
  <w:style w:type="paragraph" w:customStyle="1" w:styleId="EB462373EEA84DDCABE95A7C5F4499EB">
    <w:name w:val="EB462373EEA84DDCABE95A7C5F4499EB"/>
    <w:rsid w:val="009142DA"/>
  </w:style>
  <w:style w:type="paragraph" w:customStyle="1" w:styleId="472123601BDD4C8EA60F7B8DD57D5C8E">
    <w:name w:val="472123601BDD4C8EA60F7B8DD57D5C8E"/>
    <w:rsid w:val="009142DA"/>
  </w:style>
  <w:style w:type="paragraph" w:customStyle="1" w:styleId="AAD9650A4326475787A7151B5A68ACEE">
    <w:name w:val="AAD9650A4326475787A7151B5A68ACEE"/>
    <w:rsid w:val="009142DA"/>
  </w:style>
  <w:style w:type="paragraph" w:customStyle="1" w:styleId="319BAF930D644A619008129585A462D9">
    <w:name w:val="319BAF930D644A619008129585A462D9"/>
    <w:rsid w:val="009142DA"/>
  </w:style>
  <w:style w:type="paragraph" w:customStyle="1" w:styleId="58C4F2B2B37D4C16802A9BE9DA2777BA">
    <w:name w:val="58C4F2B2B37D4C16802A9BE9DA2777BA"/>
    <w:rsid w:val="009142DA"/>
  </w:style>
  <w:style w:type="paragraph" w:customStyle="1" w:styleId="96614B9496A44E049CB1E961DAEFA8D0">
    <w:name w:val="96614B9496A44E049CB1E961DAEFA8D0"/>
    <w:rsid w:val="009142DA"/>
  </w:style>
  <w:style w:type="paragraph" w:customStyle="1" w:styleId="2CE57A1DF90549BE83DEF37D267576431">
    <w:name w:val="2CE57A1DF90549BE83DEF37D267576431"/>
    <w:rsid w:val="00101E6E"/>
    <w:pPr>
      <w:spacing w:after="200" w:line="240" w:lineRule="auto"/>
    </w:pPr>
    <w:rPr>
      <w:rFonts w:eastAsiaTheme="minorHAnsi"/>
    </w:rPr>
  </w:style>
  <w:style w:type="paragraph" w:customStyle="1" w:styleId="17B058E6841A42929742A16A366BB5771">
    <w:name w:val="17B058E6841A42929742A16A366BB5771"/>
    <w:rsid w:val="00101E6E"/>
    <w:pPr>
      <w:spacing w:after="200" w:line="240" w:lineRule="auto"/>
    </w:pPr>
    <w:rPr>
      <w:rFonts w:eastAsiaTheme="minorHAnsi"/>
    </w:rPr>
  </w:style>
  <w:style w:type="paragraph" w:customStyle="1" w:styleId="EF0B6EED856B48C0B751257AB104E1D91">
    <w:name w:val="EF0B6EED856B48C0B751257AB104E1D91"/>
    <w:rsid w:val="00101E6E"/>
    <w:pPr>
      <w:spacing w:after="200" w:line="240" w:lineRule="auto"/>
    </w:pPr>
    <w:rPr>
      <w:rFonts w:eastAsiaTheme="minorHAnsi"/>
    </w:rPr>
  </w:style>
  <w:style w:type="paragraph" w:customStyle="1" w:styleId="C288E8DE8E1642B2AEA67955767509AB1">
    <w:name w:val="C288E8DE8E1642B2AEA67955767509AB1"/>
    <w:rsid w:val="00101E6E"/>
    <w:pPr>
      <w:spacing w:after="200" w:line="240" w:lineRule="auto"/>
      <w:jc w:val="right"/>
    </w:pPr>
    <w:rPr>
      <w:rFonts w:eastAsiaTheme="minorHAnsi"/>
      <w:lang w:val="da-DK"/>
    </w:rPr>
  </w:style>
  <w:style w:type="paragraph" w:customStyle="1" w:styleId="F4D7758065484AFF8BED57F12A9C7E2A1">
    <w:name w:val="F4D7758065484AFF8BED57F12A9C7E2A1"/>
    <w:rsid w:val="00101E6E"/>
    <w:pPr>
      <w:spacing w:after="200" w:line="240" w:lineRule="auto"/>
      <w:jc w:val="right"/>
    </w:pPr>
    <w:rPr>
      <w:rFonts w:eastAsiaTheme="minorHAnsi"/>
      <w:lang w:val="da-DK"/>
    </w:rPr>
  </w:style>
  <w:style w:type="paragraph" w:customStyle="1" w:styleId="2D15C5EA80104274B8A2ED2D87C091E11">
    <w:name w:val="2D15C5EA80104274B8A2ED2D87C091E11"/>
    <w:rsid w:val="00101E6E"/>
    <w:pPr>
      <w:spacing w:after="200" w:line="240" w:lineRule="auto"/>
      <w:jc w:val="right"/>
    </w:pPr>
    <w:rPr>
      <w:rFonts w:eastAsiaTheme="minorHAnsi"/>
      <w:lang w:val="da-DK"/>
    </w:rPr>
  </w:style>
  <w:style w:type="paragraph" w:customStyle="1" w:styleId="4A91BB965C6B4C539E30AC8AE2D39BF0">
    <w:name w:val="4A91BB965C6B4C539E30AC8AE2D39BF0"/>
    <w:rsid w:val="00A66C0B"/>
    <w:rPr>
      <w:kern w:val="2"/>
      <w14:ligatures w14:val="standardContextual"/>
    </w:rPr>
  </w:style>
  <w:style w:type="paragraph" w:customStyle="1" w:styleId="58B420060FCE4158B89924BF81D65462">
    <w:name w:val="58B420060FCE4158B89924BF81D65462"/>
    <w:rsid w:val="00CE5996"/>
    <w:rPr>
      <w:kern w:val="2"/>
      <w14:ligatures w14:val="standardContextual"/>
    </w:rPr>
  </w:style>
  <w:style w:type="paragraph" w:customStyle="1" w:styleId="D8BC32A01E6F4670BC403B84EC7BF9BA">
    <w:name w:val="D8BC32A01E6F4670BC403B84EC7BF9BA"/>
    <w:rsid w:val="00EF2227"/>
    <w:rPr>
      <w:kern w:val="2"/>
      <w14:ligatures w14:val="standardContextual"/>
    </w:rPr>
  </w:style>
  <w:style w:type="paragraph" w:customStyle="1" w:styleId="FB83C05F1A2E48FB8D9CB31B0615EF94">
    <w:name w:val="FB83C05F1A2E48FB8D9CB31B0615EF94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5BE4210BE984CBF83538BCFCEDE5003">
    <w:name w:val="05BE4210BE984CBF83538BCFCEDE5003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7C101122F6845D39D9B449002459AEA">
    <w:name w:val="F7C101122F6845D39D9B449002459AEA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EE5CD2E78D647739C2484EFB69F2053">
    <w:name w:val="8EE5CD2E78D647739C2484EFB69F2053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3FD365C7331349E58B8845FD418502FB">
    <w:name w:val="3FD365C7331349E58B8845FD418502FB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22A6B9E5248402AB3A7D52120263987">
    <w:name w:val="222A6B9E5248402AB3A7D52120263987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FCDE624B2FF403A8F250A8EB6081DE1">
    <w:name w:val="8FCDE624B2FF403A8F250A8EB6081DE1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D497F1FBAE9479CBDB3B3F726E8DD27">
    <w:name w:val="4D497F1FBAE9479CBDB3B3F726E8DD27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7EA08A6197441358280E09F95EF14AF">
    <w:name w:val="67EA08A6197441358280E09F95EF14AF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BC477F0BE894825AEB0FB7C170C1161">
    <w:name w:val="5BC477F0BE894825AEB0FB7C170C1161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C6DB92D5C3A4D86A95AB8EF38462849">
    <w:name w:val="4C6DB92D5C3A4D86A95AB8EF38462849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A71363E7EDA4451ADB81EF4147602BE">
    <w:name w:val="8A71363E7EDA4451ADB81EF4147602BE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9403C4B92D6C4204B3D100BC752C40E1">
    <w:name w:val="9403C4B92D6C4204B3D100BC752C40E1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BABC4D9AC5D437FA184560BBCBA38C0">
    <w:name w:val="7BABC4D9AC5D437FA184560BBCBA38C0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0E54C3F1CAC49948DF473ED3164EE8D">
    <w:name w:val="10E54C3F1CAC49948DF473ED3164EE8D"/>
    <w:rsid w:val="00FE6134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08167FC8C0842FC87F9FBD91FD88672">
    <w:name w:val="108167FC8C0842FC87F9FBD91FD88672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BCE7B59D7634DC2B0A58E12236A7FE6">
    <w:name w:val="4BCE7B59D7634DC2B0A58E12236A7FE6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C1FA985D40CC43BF8F352208730B3166">
    <w:name w:val="C1FA985D40CC43BF8F352208730B3166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CC34D796C74340368BABCD5FB081B017">
    <w:name w:val="CC34D796C74340368BABCD5FB081B017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A0F5CAF7CE247CE94621BDFC309FFEF">
    <w:name w:val="6A0F5CAF7CE247CE94621BDFC309FFEF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C778E2BFE034B3D9BD10DCD50E4337E">
    <w:name w:val="7C778E2BFE034B3D9BD10DCD50E4337E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6DBF05879314C9EA8753A018AB70E24">
    <w:name w:val="F6DBF05879314C9EA8753A018AB70E24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CD9B7805CEBE40A1AC757956A3FBF502">
    <w:name w:val="CD9B7805CEBE40A1AC757956A3FBF502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D7B0D00D18614E4D9CDD372647178B8D">
    <w:name w:val="D7B0D00D18614E4D9CDD372647178B8D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1BCCC5F6FA94C8196195C8E1398E7ED">
    <w:name w:val="61BCCC5F6FA94C8196195C8E1398E7ED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5912D1D4C8C4E84A3D38F9628CD0702">
    <w:name w:val="65912D1D4C8C4E84A3D38F9628CD0702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160ADC647DF4FDDBB4CACA9E81ADE7E">
    <w:name w:val="4160ADC647DF4FDDBB4CACA9E81ADE7E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D4CACA68638481097FBDEA773464558">
    <w:name w:val="4D4CACA68638481097FBDEA773464558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BCC5209CA8C471D8D780E4E1AAD3802">
    <w:name w:val="8BCC5209CA8C471D8D780E4E1AAD3802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309CD1EED534856BB628C0C615DEC84">
    <w:name w:val="8309CD1EED534856BB628C0C615DEC84"/>
    <w:rsid w:val="00CC718F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49C27AC9-9C00-4E5E-B9F7-03E5448D02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F8BEC2-C0A4-435F-9715-E42E03FFB647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2023-06-20T16:28:00Z</dcterms:created>
  <dcterms:modified xsi:type="dcterms:W3CDTF">2026-07-28T15:38:00Z</dcterms:modified>
</cp:coreProperties>
</file>